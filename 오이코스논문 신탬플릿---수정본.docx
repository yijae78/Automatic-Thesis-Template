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7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8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16.xml" ContentType="application/vnd.openxmlformats-officedocument.wordprocessingml.footer+xml"/>
  <Override PartName="/word/header11.xml" ContentType="application/vnd.openxmlformats-officedocument.wordprocessingml.header+xml"/>
  <Override PartName="/word/footer17.xml" ContentType="application/vnd.openxmlformats-officedocument.wordprocessingml.footer+xml"/>
  <Override PartName="/word/header12.xml" ContentType="application/vnd.openxmlformats-officedocument.wordprocessingml.header+xml"/>
  <Override PartName="/word/footer18.xml" ContentType="application/vnd.openxmlformats-officedocument.wordprocessingml.footer+xml"/>
  <Override PartName="/word/header13.xml" ContentType="application/vnd.openxmlformats-officedocument.wordprocessingml.header+xml"/>
  <Override PartName="/word/footer19.xml" ContentType="application/vnd.openxmlformats-officedocument.wordprocessingml.footer+xml"/>
  <Override PartName="/word/header14.xml" ContentType="application/vnd.openxmlformats-officedocument.wordprocessingml.header+xml"/>
  <Override PartName="/word/footer20.xml" ContentType="application/vnd.openxmlformats-officedocument.wordprocessingml.footer+xml"/>
  <Override PartName="/word/header15.xml" ContentType="application/vnd.openxmlformats-officedocument.wordprocessingml.header+xml"/>
  <Override PartName="/word/footer21.xml" ContentType="application/vnd.openxmlformats-officedocument.wordprocessingml.footer+xml"/>
  <Override PartName="/word/header16.xml" ContentType="application/vnd.openxmlformats-officedocument.wordprocessingml.header+xml"/>
  <Override PartName="/word/footer22.xml" ContentType="application/vnd.openxmlformats-officedocument.wordprocessingml.footer+xml"/>
  <Override PartName="/word/header17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18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19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header21.xml" ContentType="application/vnd.openxmlformats-officedocument.wordprocessingml.header+xml"/>
  <Override PartName="/word/footer32.xml" ContentType="application/vnd.openxmlformats-officedocument.wordprocessingml.footer+xml"/>
  <Override PartName="/word/header22.xml" ContentType="application/vnd.openxmlformats-officedocument.wordprocessingml.header+xml"/>
  <Override PartName="/word/footer33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25.xml" ContentType="application/vnd.openxmlformats-officedocument.wordprocessingml.head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header26.xml" ContentType="application/vnd.openxmlformats-officedocument.wordprocessingml.head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header27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28.xml" ContentType="application/vnd.openxmlformats-officedocument.wordprocessingml.head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header29.xml" ContentType="application/vnd.openxmlformats-officedocument.wordprocessingml.head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header30.xml" ContentType="application/vnd.openxmlformats-officedocument.wordprocessingml.header+xml"/>
  <Override PartName="/word/footer46.xml" ContentType="application/vnd.openxmlformats-officedocument.wordprocessingml.footer+xml"/>
  <Override PartName="/word/header31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header32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header33.xml" ContentType="application/vnd.openxmlformats-officedocument.wordprocessingml.header+xml"/>
  <Override PartName="/word/footer52.xml" ContentType="application/vnd.openxmlformats-officedocument.wordprocessingml.footer+xml"/>
  <Override PartName="/word/header34.xml" ContentType="application/vnd.openxmlformats-officedocument.wordprocessingml.header+xml"/>
  <Override PartName="/word/footer53.xml" ContentType="application/vnd.openxmlformats-officedocument.wordprocessingml.footer+xml"/>
  <Override PartName="/word/header35.xml" ContentType="application/vnd.openxmlformats-officedocument.wordprocessingml.head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36.xml" ContentType="application/vnd.openxmlformats-officedocument.wordprocessingml.head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header37.xml" ContentType="application/vnd.openxmlformats-officedocument.wordprocessingml.head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header38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39.xml" ContentType="application/vnd.openxmlformats-officedocument.wordprocessingml.head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header40.xml" ContentType="application/vnd.openxmlformats-officedocument.wordprocessingml.head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header41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42.xml" ContentType="application/vnd.openxmlformats-officedocument.wordprocessingml.header+xml"/>
  <Override PartName="/word/footer69.xml" ContentType="application/vnd.openxmlformats-officedocument.wordprocessingml.footer+xml"/>
  <Override PartName="/word/header43.xml" ContentType="application/vnd.openxmlformats-officedocument.wordprocessingml.header+xml"/>
  <Override PartName="/word/footer7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8640"/>
      </w:tblGrid>
      <w:tr w:rsidR="006551D2" w14:paraId="3CD2AE10" w14:textId="77777777">
        <w:trPr>
          <w:cantSplit/>
          <w:trHeight w:val="2780"/>
          <w:jc w:val="center"/>
        </w:trPr>
        <w:tc>
          <w:tcPr>
            <w:tcW w:w="8640" w:type="dxa"/>
          </w:tcPr>
          <w:p w14:paraId="2722072C" w14:textId="77777777" w:rsidR="00E23BE7" w:rsidRDefault="002C252F" w:rsidP="00E23BE7">
            <w:pPr>
              <w:pStyle w:val="HeadingTITLE"/>
            </w:pPr>
            <w:r>
              <w:rPr>
                <w:rFonts w:hint="eastAsia"/>
                <w:lang w:eastAsia="ko-KR"/>
              </w:rPr>
              <w:t>TITLE</w:t>
            </w:r>
            <w:r w:rsidR="00E23BE7">
              <w:rPr>
                <w:rFonts w:hint="eastAsia"/>
              </w:rPr>
              <w:br/>
            </w:r>
          </w:p>
          <w:p w14:paraId="5F79E3CC" w14:textId="77777777" w:rsidR="00E23BE7" w:rsidRDefault="002C252F" w:rsidP="00E23BE7">
            <w:pPr>
              <w:pStyle w:val="HeadingTITLE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한글제목</w:t>
            </w:r>
          </w:p>
          <w:p w14:paraId="6224E784" w14:textId="77777777" w:rsidR="006551D2" w:rsidRDefault="006551D2" w:rsidP="00E23BE7">
            <w:pPr>
              <w:pStyle w:val="HeadingTITLE0490361"/>
              <w:rPr>
                <w:lang w:eastAsia="ko-KR"/>
              </w:rPr>
            </w:pPr>
          </w:p>
        </w:tc>
      </w:tr>
      <w:tr w:rsidR="006551D2" w14:paraId="4BF4ADAB" w14:textId="77777777">
        <w:trPr>
          <w:cantSplit/>
          <w:trHeight w:val="2330"/>
          <w:jc w:val="center"/>
        </w:trPr>
        <w:tc>
          <w:tcPr>
            <w:tcW w:w="8640" w:type="dxa"/>
          </w:tcPr>
          <w:p w14:paraId="796C5FFE" w14:textId="77777777" w:rsidR="006551D2" w:rsidRDefault="006551D2">
            <w:pPr>
              <w:pStyle w:val="TitlePgTextDedication"/>
            </w:pPr>
            <w:r>
              <w:t>By</w:t>
            </w:r>
          </w:p>
          <w:p w14:paraId="4DAB9EB7" w14:textId="77777777" w:rsidR="006551D2" w:rsidRDefault="002C252F" w:rsidP="00EC57FE">
            <w:pPr>
              <w:pStyle w:val="TitlePgTextDedication"/>
            </w:pPr>
            <w:r>
              <w:rPr>
                <w:rFonts w:hint="eastAsia"/>
                <w:lang w:eastAsia="ko-KR"/>
              </w:rPr>
              <w:t>이름</w:t>
            </w:r>
            <w:r w:rsidR="00E23BE7">
              <w:rPr>
                <w:rFonts w:hint="eastAsia"/>
                <w:lang w:eastAsia="ko-KR"/>
              </w:rPr>
              <w:t xml:space="preserve"> </w:t>
            </w:r>
          </w:p>
        </w:tc>
      </w:tr>
      <w:tr w:rsidR="006551D2" w14:paraId="2849C6C0" w14:textId="77777777">
        <w:trPr>
          <w:cantSplit/>
          <w:trHeight w:val="3410"/>
          <w:jc w:val="center"/>
        </w:trPr>
        <w:tc>
          <w:tcPr>
            <w:tcW w:w="8640" w:type="dxa"/>
          </w:tcPr>
          <w:p w14:paraId="04B75523" w14:textId="77777777" w:rsidR="00242329" w:rsidRPr="002736C9" w:rsidRDefault="00242329" w:rsidP="00242329">
            <w:pPr>
              <w:pStyle w:val="TitlePgTextDedication"/>
            </w:pPr>
            <w:r w:rsidRPr="002736C9">
              <w:t>A Dissertation Presented to the Faculty of</w:t>
            </w:r>
          </w:p>
          <w:p w14:paraId="0849D54B" w14:textId="725BDBA8" w:rsidR="00E4553F" w:rsidRDefault="00C41F27" w:rsidP="00E4553F">
            <w:pPr>
              <w:pStyle w:val="TitlePgTextDedication"/>
              <w:rPr>
                <w:caps/>
              </w:rPr>
            </w:pPr>
            <w:r>
              <w:rPr>
                <w:caps/>
              </w:rPr>
              <w:t>OIKOS UN</w:t>
            </w:r>
            <w:r w:rsidR="00E4553F" w:rsidRPr="00834751">
              <w:rPr>
                <w:caps/>
              </w:rPr>
              <w:t>i</w:t>
            </w:r>
            <w:r>
              <w:rPr>
                <w:caps/>
              </w:rPr>
              <w:t>VERSITY</w:t>
            </w:r>
          </w:p>
          <w:p w14:paraId="13884CDB" w14:textId="77777777" w:rsidR="00242329" w:rsidRPr="002736C9" w:rsidRDefault="00242329" w:rsidP="00242329">
            <w:pPr>
              <w:pStyle w:val="TitlePgTextDedication"/>
            </w:pPr>
            <w:r w:rsidRPr="002736C9">
              <w:t>In Partial Fulfillment of the</w:t>
            </w:r>
          </w:p>
          <w:p w14:paraId="6EF92048" w14:textId="096EE603" w:rsidR="000465BA" w:rsidRDefault="00242329" w:rsidP="00242329">
            <w:pPr>
              <w:pStyle w:val="TitlePgTextDedication"/>
            </w:pPr>
            <w:r w:rsidRPr="002736C9">
              <w:t xml:space="preserve">Requirements for the Degree of Doctor of </w:t>
            </w:r>
            <w:r w:rsidR="00700F08">
              <w:t>B</w:t>
            </w:r>
            <w:r w:rsidR="00700F08">
              <w:rPr>
                <w:lang w:eastAsia="ko-KR"/>
              </w:rPr>
              <w:t xml:space="preserve">usiness </w:t>
            </w:r>
            <w:proofErr w:type="spellStart"/>
            <w:r w:rsidR="00700F08">
              <w:t>Admistration</w:t>
            </w:r>
            <w:proofErr w:type="spellEnd"/>
          </w:p>
          <w:p w14:paraId="68C9FF08" w14:textId="77777777" w:rsidR="006551D2" w:rsidRDefault="006551D2" w:rsidP="00C41F27">
            <w:pPr>
              <w:pStyle w:val="TitlePgTextDedication"/>
            </w:pPr>
          </w:p>
        </w:tc>
      </w:tr>
      <w:tr w:rsidR="006551D2" w14:paraId="77618945" w14:textId="77777777">
        <w:trPr>
          <w:cantSplit/>
          <w:trHeight w:val="2358"/>
          <w:jc w:val="center"/>
        </w:trPr>
        <w:tc>
          <w:tcPr>
            <w:tcW w:w="8640" w:type="dxa"/>
            <w:vAlign w:val="bottom"/>
          </w:tcPr>
          <w:p w14:paraId="315A7C5B" w14:textId="77777777" w:rsidR="006551D2" w:rsidRDefault="002C252F" w:rsidP="00E23BE7">
            <w:pPr>
              <w:pStyle w:val="TitlePgTextDedication"/>
            </w:pPr>
            <w:r>
              <w:rPr>
                <w:rFonts w:hint="eastAsia"/>
                <w:lang w:eastAsia="ko-KR"/>
              </w:rPr>
              <w:t>Month Year</w:t>
            </w:r>
          </w:p>
        </w:tc>
      </w:tr>
    </w:tbl>
    <w:p w14:paraId="73DC1094" w14:textId="77777777" w:rsidR="006551D2" w:rsidRDefault="006551D2">
      <w:pPr>
        <w:sectPr w:rsidR="006551D2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2880" w:right="1440" w:bottom="1440" w:left="2160" w:header="1080" w:footer="1080" w:gutter="0"/>
          <w:paperSrc w:first="1" w:other="1"/>
          <w:pgNumType w:fmt="lowerRoman"/>
          <w:cols w:space="720"/>
          <w:noEndnote/>
        </w:sectPr>
      </w:pPr>
    </w:p>
    <w:p w14:paraId="5C74E8FD" w14:textId="77777777" w:rsidR="006551D2" w:rsidRDefault="006551D2">
      <w:pPr>
        <w:pStyle w:val="HeadingMain"/>
        <w:sectPr w:rsidR="006551D2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 w:code="1"/>
          <w:pgMar w:top="2880" w:right="1440" w:bottom="1440" w:left="2160" w:header="1080" w:footer="1080" w:gutter="0"/>
          <w:pgNumType w:fmt="lowerRoman"/>
          <w:cols w:space="720"/>
        </w:sectPr>
      </w:pPr>
    </w:p>
    <w:p w14:paraId="0C1B090E" w14:textId="77777777" w:rsidR="006551D2" w:rsidRDefault="006551D2">
      <w:pPr>
        <w:pStyle w:val="HeadingMain"/>
        <w:sectPr w:rsidR="006551D2" w:rsidSect="00CA6072">
          <w:headerReference w:type="default" r:id="rId18"/>
          <w:footerReference w:type="default" r:id="rId19"/>
          <w:footerReference w:type="first" r:id="rId20"/>
          <w:type w:val="continuous"/>
          <w:pgSz w:w="12240" w:h="15840" w:code="1"/>
          <w:pgMar w:top="2880" w:right="1440" w:bottom="1440" w:left="2160" w:header="720" w:footer="1267" w:gutter="0"/>
          <w:paperSrc w:first="15" w:other="15"/>
          <w:pgNumType w:fmt="lowerRoman"/>
          <w:cols w:space="720"/>
          <w:noEndnote/>
          <w:titlePg/>
        </w:sectPr>
      </w:pPr>
      <w:bookmarkStart w:id="0" w:name="_Toc47586347"/>
      <w:bookmarkStart w:id="1" w:name="_Toc104425509"/>
      <w:bookmarkStart w:id="2" w:name="_Toc125445369"/>
      <w:bookmarkStart w:id="3" w:name="_Toc128852830"/>
      <w:bookmarkStart w:id="4" w:name="_Toc208647515"/>
      <w:bookmarkStart w:id="5" w:name="_Toc248832943"/>
      <w:bookmarkStart w:id="6" w:name="_Toc191958816"/>
      <w:r>
        <w:lastRenderedPageBreak/>
        <w:t>ABSTRACT</w:t>
      </w:r>
      <w:bookmarkEnd w:id="0"/>
      <w:bookmarkEnd w:id="1"/>
      <w:bookmarkEnd w:id="2"/>
      <w:bookmarkEnd w:id="3"/>
      <w:bookmarkEnd w:id="4"/>
      <w:bookmarkEnd w:id="5"/>
      <w:bookmarkEnd w:id="6"/>
    </w:p>
    <w:p w14:paraId="04371B15" w14:textId="77777777" w:rsidR="00A4233B" w:rsidRDefault="002C252F" w:rsidP="00A4233B">
      <w:pPr>
        <w:pStyle w:val="BiblioAuthor"/>
        <w:rPr>
          <w:lang w:eastAsia="ko-KR"/>
        </w:rPr>
      </w:pPr>
      <w:r>
        <w:rPr>
          <w:rFonts w:hint="eastAsia"/>
          <w:lang w:eastAsia="ko-KR"/>
        </w:rPr>
        <w:t>Last, First Name</w:t>
      </w:r>
      <w:r w:rsidR="00E23BE7">
        <w:rPr>
          <w:rFonts w:hint="eastAsia"/>
          <w:lang w:eastAsia="ko-KR"/>
        </w:rPr>
        <w:t xml:space="preserve"> </w:t>
      </w:r>
    </w:p>
    <w:p w14:paraId="5116A28F" w14:textId="2CBE2844" w:rsidR="00A4233B" w:rsidRDefault="00CC56A7" w:rsidP="00A4233B">
      <w:pPr>
        <w:pStyle w:val="BiblioEntry"/>
        <w:rPr>
          <w:lang w:eastAsia="ko-KR"/>
        </w:rPr>
      </w:pPr>
      <w:r>
        <w:rPr>
          <w:rFonts w:hint="eastAsia"/>
          <w:lang w:eastAsia="ko-KR"/>
        </w:rPr>
        <w:t>20</w:t>
      </w:r>
      <w:r w:rsidR="009F4B98">
        <w:rPr>
          <w:lang w:eastAsia="ko-KR"/>
        </w:rPr>
        <w:t>2</w:t>
      </w:r>
      <w:r w:rsidR="00700F08">
        <w:rPr>
          <w:lang w:eastAsia="ko-KR"/>
        </w:rPr>
        <w:t>5</w:t>
      </w:r>
      <w:r w:rsidR="00A4233B">
        <w:tab/>
      </w:r>
      <w:r w:rsidR="00A271D0">
        <w:rPr>
          <w:rFonts w:hint="eastAsia"/>
          <w:lang w:eastAsia="ko-KR"/>
        </w:rPr>
        <w:tab/>
      </w:r>
      <w:r w:rsidR="00A271D0">
        <w:rPr>
          <w:rFonts w:hint="eastAsia"/>
          <w:lang w:eastAsia="ko-KR"/>
        </w:rPr>
        <w:tab/>
      </w:r>
      <w:r w:rsidR="00A4233B">
        <w:t>“</w:t>
      </w:r>
      <w:r w:rsidR="002C252F">
        <w:rPr>
          <w:rFonts w:hint="eastAsia"/>
          <w:szCs w:val="24"/>
          <w:lang w:eastAsia="ko-KR"/>
        </w:rPr>
        <w:t>Title</w:t>
      </w:r>
      <w:r w:rsidR="000C7122">
        <w:t xml:space="preserve">.” </w:t>
      </w:r>
      <w:r w:rsidR="008A1B9E">
        <w:t>OIKOS University</w:t>
      </w:r>
      <w:r w:rsidR="00E46A2D" w:rsidRPr="002736C9">
        <w:t xml:space="preserve"> Doctor of </w:t>
      </w:r>
      <w:r w:rsidR="00700F08">
        <w:t>B</w:t>
      </w:r>
      <w:r w:rsidR="00700F08">
        <w:rPr>
          <w:lang w:eastAsia="ko-KR"/>
        </w:rPr>
        <w:t xml:space="preserve">usiness </w:t>
      </w:r>
      <w:proofErr w:type="spellStart"/>
      <w:r w:rsidR="00700F08">
        <w:t>Admistration</w:t>
      </w:r>
      <w:proofErr w:type="spellEnd"/>
    </w:p>
    <w:p w14:paraId="6C672F0C" w14:textId="77777777" w:rsidR="00E23BE7" w:rsidRPr="007947FA" w:rsidRDefault="008D61B1" w:rsidP="00E23BE7">
      <w:pPr>
        <w:pStyle w:val="Indented"/>
        <w:spacing w:line="440" w:lineRule="atLeast"/>
      </w:pPr>
      <w:r>
        <w:rPr>
          <w:rFonts w:hint="eastAsia"/>
          <w:noProof/>
          <w:lang w:eastAsia="ko-KR"/>
        </w:rPr>
        <w:t>Indented</w:t>
      </w:r>
      <w:r w:rsidR="00E23BE7" w:rsidRPr="007947FA">
        <w:rPr>
          <w:noProof/>
        </w:rPr>
        <w:t xml:space="preserve">  </w:t>
      </w:r>
    </w:p>
    <w:p w14:paraId="4D84DD2A" w14:textId="77777777" w:rsidR="00F063FA" w:rsidRPr="00266532" w:rsidRDefault="00F063FA" w:rsidP="00A4233B">
      <w:pPr>
        <w:pStyle w:val="Indented"/>
        <w:rPr>
          <w:lang w:eastAsia="ko-KR"/>
        </w:rPr>
      </w:pPr>
    </w:p>
    <w:p w14:paraId="7D256D32" w14:textId="77777777" w:rsidR="00A4233B" w:rsidRDefault="00A4233B" w:rsidP="00A4233B">
      <w:pPr>
        <w:pStyle w:val="Continuednoindent"/>
      </w:pPr>
    </w:p>
    <w:p w14:paraId="1FDB084F" w14:textId="77777777" w:rsidR="006551D2" w:rsidRDefault="006551D2">
      <w:pPr>
        <w:pStyle w:val="Indented"/>
        <w:ind w:firstLine="0"/>
        <w:sectPr w:rsidR="006551D2">
          <w:headerReference w:type="default" r:id="rId21"/>
          <w:footerReference w:type="default" r:id="rId22"/>
          <w:footerReference w:type="first" r:id="rId23"/>
          <w:type w:val="continuous"/>
          <w:pgSz w:w="12240" w:h="15840" w:code="1"/>
          <w:pgMar w:top="1440" w:right="1440" w:bottom="1440" w:left="2160" w:header="1080" w:footer="1080" w:gutter="0"/>
          <w:paperSrc w:first="12337" w:other="12337"/>
          <w:pgNumType w:fmt="lowerRoman"/>
          <w:cols w:space="720"/>
          <w:titlePg/>
        </w:sectPr>
      </w:pPr>
    </w:p>
    <w:p w14:paraId="30DA7CF7" w14:textId="77777777" w:rsidR="00CC56A7" w:rsidRDefault="00CC56A7" w:rsidP="00CC56A7">
      <w:pPr>
        <w:pStyle w:val="HeadingMain"/>
        <w:rPr>
          <w:lang w:eastAsia="ko-KR"/>
        </w:rPr>
        <w:sectPr w:rsidR="00CC56A7" w:rsidSect="00CC56A7">
          <w:headerReference w:type="default" r:id="rId24"/>
          <w:footerReference w:type="default" r:id="rId25"/>
          <w:footerReference w:type="first" r:id="rId26"/>
          <w:pgSz w:w="12240" w:h="15840" w:code="1"/>
          <w:pgMar w:top="2880" w:right="1440" w:bottom="1440" w:left="2160" w:header="720" w:footer="1267" w:gutter="0"/>
          <w:paperSrc w:first="15" w:other="15"/>
          <w:pgNumType w:fmt="lowerRoman"/>
          <w:cols w:space="720"/>
          <w:noEndnote/>
          <w:titlePg/>
        </w:sectPr>
      </w:pPr>
      <w:bookmarkStart w:id="7" w:name="_Toc104425510"/>
      <w:bookmarkStart w:id="8" w:name="_Toc125445370"/>
      <w:bookmarkStart w:id="9" w:name="_Toc128852831"/>
      <w:bookmarkStart w:id="10" w:name="_Toc208647516"/>
      <w:bookmarkStart w:id="11" w:name="_Toc248832944"/>
      <w:bookmarkStart w:id="12" w:name="_Toc191958817"/>
      <w:bookmarkStart w:id="13" w:name="_Toc47586348"/>
      <w:r>
        <w:rPr>
          <w:rFonts w:hint="eastAsia"/>
          <w:lang w:eastAsia="ko-KR"/>
        </w:rPr>
        <w:lastRenderedPageBreak/>
        <w:t>개요</w:t>
      </w:r>
      <w:r>
        <w:rPr>
          <w:rFonts w:hint="eastAsia"/>
          <w:lang w:eastAsia="ko-KR"/>
        </w:rPr>
        <w:t xml:space="preserve"> (</w:t>
      </w:r>
      <w:r>
        <w:t>ABSTRACT</w:t>
      </w:r>
      <w:r>
        <w:rPr>
          <w:rFonts w:hint="eastAsia"/>
          <w:lang w:eastAsia="ko-KR"/>
        </w:rPr>
        <w:t>)</w:t>
      </w:r>
      <w:bookmarkEnd w:id="7"/>
      <w:bookmarkEnd w:id="8"/>
      <w:bookmarkEnd w:id="9"/>
      <w:bookmarkEnd w:id="10"/>
      <w:bookmarkEnd w:id="11"/>
      <w:bookmarkEnd w:id="12"/>
    </w:p>
    <w:p w14:paraId="48F8E765" w14:textId="7A405ED5" w:rsidR="002C252F" w:rsidRDefault="009F4B98" w:rsidP="002C252F">
      <w:pPr>
        <w:pStyle w:val="BiblioAuthor"/>
        <w:rPr>
          <w:lang w:eastAsia="ko-KR"/>
        </w:rPr>
      </w:pPr>
      <w:r>
        <w:rPr>
          <w:rFonts w:hint="eastAsia"/>
          <w:lang w:eastAsia="ko-KR"/>
        </w:rPr>
        <w:t>홍길동</w:t>
      </w:r>
      <w:r w:rsidR="002C252F">
        <w:rPr>
          <w:rFonts w:hint="eastAsia"/>
          <w:lang w:eastAsia="ko-KR"/>
        </w:rPr>
        <w:t xml:space="preserve"> </w:t>
      </w:r>
    </w:p>
    <w:p w14:paraId="0FD1FB77" w14:textId="6E63BE0C" w:rsidR="002C252F" w:rsidRDefault="002C252F" w:rsidP="002C252F">
      <w:pPr>
        <w:pStyle w:val="BiblioEntry"/>
        <w:rPr>
          <w:lang w:eastAsia="ko-KR"/>
        </w:rPr>
      </w:pPr>
      <w:r>
        <w:rPr>
          <w:rFonts w:hint="eastAsia"/>
          <w:lang w:eastAsia="ko-KR"/>
        </w:rPr>
        <w:t>20</w:t>
      </w:r>
      <w:r w:rsidR="009F4B98">
        <w:rPr>
          <w:lang w:eastAsia="ko-KR"/>
        </w:rPr>
        <w:t>2</w:t>
      </w:r>
      <w:r w:rsidR="00700F08">
        <w:rPr>
          <w:lang w:eastAsia="ko-KR"/>
        </w:rPr>
        <w:t>5</w:t>
      </w:r>
      <w:r>
        <w:tab/>
      </w:r>
      <w:r>
        <w:rPr>
          <w:rFonts w:hint="eastAsia"/>
          <w:lang w:eastAsia="ko-KR"/>
        </w:rPr>
        <w:tab/>
      </w:r>
      <w:r>
        <w:rPr>
          <w:rFonts w:hint="eastAsia"/>
          <w:lang w:eastAsia="ko-KR"/>
        </w:rPr>
        <w:tab/>
      </w:r>
      <w:r>
        <w:t>“</w:t>
      </w:r>
      <w:r w:rsidR="009F4B98">
        <w:rPr>
          <w:rFonts w:hint="eastAsia"/>
          <w:lang w:eastAsia="ko-KR"/>
        </w:rPr>
        <w:t>제목</w:t>
      </w:r>
      <w:r>
        <w:t xml:space="preserve">.” </w:t>
      </w:r>
      <w:r w:rsidR="0088647D">
        <w:t>OIKOS University</w:t>
      </w:r>
      <w:r w:rsidR="0088647D" w:rsidRPr="002736C9">
        <w:t xml:space="preserve"> Doctor of </w:t>
      </w:r>
      <w:r w:rsidR="00700F08">
        <w:t>B</w:t>
      </w:r>
      <w:r w:rsidR="00700F08">
        <w:rPr>
          <w:lang w:eastAsia="ko-KR"/>
        </w:rPr>
        <w:t xml:space="preserve">usiness </w:t>
      </w:r>
      <w:proofErr w:type="spellStart"/>
      <w:r w:rsidR="00700F08">
        <w:t>Admistration</w:t>
      </w:r>
      <w:proofErr w:type="spellEnd"/>
      <w:r w:rsidR="0088647D">
        <w:t>.</w:t>
      </w:r>
    </w:p>
    <w:p w14:paraId="05A8BBAE" w14:textId="77777777" w:rsidR="002C252F" w:rsidRPr="007947FA" w:rsidRDefault="008D61B1" w:rsidP="002C252F">
      <w:pPr>
        <w:pStyle w:val="Indented"/>
        <w:spacing w:line="440" w:lineRule="atLeast"/>
      </w:pPr>
      <w:r>
        <w:rPr>
          <w:rFonts w:hint="eastAsia"/>
          <w:noProof/>
          <w:lang w:eastAsia="ko-KR"/>
        </w:rPr>
        <w:t>Indented</w:t>
      </w:r>
      <w:r w:rsidR="002C252F" w:rsidRPr="007947FA">
        <w:rPr>
          <w:noProof/>
        </w:rPr>
        <w:t xml:space="preserve">  </w:t>
      </w:r>
    </w:p>
    <w:p w14:paraId="3534C593" w14:textId="77777777" w:rsidR="002C252F" w:rsidRPr="00266532" w:rsidRDefault="002C252F" w:rsidP="002C252F">
      <w:pPr>
        <w:pStyle w:val="Indented"/>
        <w:rPr>
          <w:lang w:eastAsia="ko-KR"/>
        </w:rPr>
      </w:pPr>
    </w:p>
    <w:p w14:paraId="448C5731" w14:textId="77777777" w:rsidR="00051126" w:rsidRDefault="00051126" w:rsidP="002C252F">
      <w:pPr>
        <w:pStyle w:val="Continuednoindent"/>
        <w:rPr>
          <w:lang w:eastAsia="ko-KR"/>
        </w:rPr>
      </w:pPr>
    </w:p>
    <w:p w14:paraId="56F9D4E1" w14:textId="77777777" w:rsidR="00CC56A7" w:rsidRPr="00051126" w:rsidRDefault="00CC56A7" w:rsidP="00CC56A7">
      <w:pPr>
        <w:pStyle w:val="Continuednoindent"/>
        <w:rPr>
          <w:sz w:val="22"/>
          <w:szCs w:val="22"/>
          <w:lang w:eastAsia="ko-KR"/>
        </w:rPr>
      </w:pPr>
    </w:p>
    <w:p w14:paraId="4968B306" w14:textId="77777777" w:rsidR="00CC56A7" w:rsidRPr="00CC56A7" w:rsidRDefault="00CC56A7" w:rsidP="00CC56A7">
      <w:pPr>
        <w:pStyle w:val="Indented"/>
        <w:ind w:firstLine="0"/>
        <w:rPr>
          <w:sz w:val="22"/>
          <w:szCs w:val="22"/>
          <w:lang w:eastAsia="ko-KR"/>
        </w:rPr>
        <w:sectPr w:rsidR="00CC56A7" w:rsidRPr="00CC56A7">
          <w:headerReference w:type="default" r:id="rId27"/>
          <w:footerReference w:type="default" r:id="rId28"/>
          <w:footerReference w:type="first" r:id="rId29"/>
          <w:type w:val="continuous"/>
          <w:pgSz w:w="12240" w:h="15840" w:code="1"/>
          <w:pgMar w:top="1440" w:right="1440" w:bottom="1440" w:left="2160" w:header="1080" w:footer="1080" w:gutter="0"/>
          <w:paperSrc w:first="12337" w:other="12337"/>
          <w:pgNumType w:fmt="lowerRoman"/>
          <w:cols w:space="720"/>
          <w:titlePg/>
        </w:sectPr>
      </w:pPr>
    </w:p>
    <w:p w14:paraId="50A8CD9D" w14:textId="77777777" w:rsidR="006551D2" w:rsidRDefault="00CC56A7">
      <w:pPr>
        <w:pStyle w:val="HeadingMain"/>
        <w:rPr>
          <w:lang w:eastAsia="ko-KR"/>
        </w:rPr>
        <w:sectPr w:rsidR="006551D2" w:rsidSect="00CA6072">
          <w:footerReference w:type="default" r:id="rId30"/>
          <w:pgSz w:w="12240" w:h="15840" w:code="1"/>
          <w:pgMar w:top="2880" w:right="1440" w:bottom="1440" w:left="2160" w:header="720" w:footer="1267" w:gutter="0"/>
          <w:pgNumType w:fmt="lowerRoman"/>
          <w:cols w:space="720"/>
          <w:titlePg/>
        </w:sectPr>
      </w:pPr>
      <w:bookmarkStart w:id="14" w:name="_Toc104425512"/>
      <w:bookmarkStart w:id="15" w:name="_Toc125445372"/>
      <w:bookmarkStart w:id="16" w:name="_Toc128852833"/>
      <w:bookmarkStart w:id="17" w:name="_Toc208647519"/>
      <w:bookmarkStart w:id="18" w:name="_Toc248832947"/>
      <w:bookmarkStart w:id="19" w:name="_Toc191958818"/>
      <w:bookmarkEnd w:id="13"/>
      <w:r>
        <w:rPr>
          <w:rFonts w:hint="eastAsia"/>
          <w:lang w:eastAsia="ko-KR"/>
        </w:rPr>
        <w:lastRenderedPageBreak/>
        <w:t>목차</w:t>
      </w:r>
      <w:r>
        <w:rPr>
          <w:rFonts w:hint="eastAsia"/>
          <w:lang w:eastAsia="ko-KR"/>
        </w:rPr>
        <w:t xml:space="preserve"> (</w:t>
      </w:r>
      <w:r>
        <w:rPr>
          <w:lang w:eastAsia="ko-KR"/>
        </w:rPr>
        <w:t>TABLE OF CONTENTS</w:t>
      </w:r>
      <w:r>
        <w:rPr>
          <w:rFonts w:hint="eastAsia"/>
          <w:lang w:eastAsia="ko-KR"/>
        </w:rPr>
        <w:t>)</w:t>
      </w:r>
      <w:bookmarkEnd w:id="14"/>
      <w:bookmarkEnd w:id="15"/>
      <w:bookmarkEnd w:id="16"/>
      <w:bookmarkEnd w:id="17"/>
      <w:bookmarkEnd w:id="18"/>
      <w:bookmarkEnd w:id="19"/>
    </w:p>
    <w:p w14:paraId="7B6F3F44" w14:textId="074C09D0" w:rsidR="004C0273" w:rsidRDefault="006551D2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r w:rsidRPr="00051126">
        <w:rPr>
          <w:szCs w:val="24"/>
        </w:rPr>
        <w:fldChar w:fldCharType="begin"/>
      </w:r>
      <w:r w:rsidRPr="00051126">
        <w:rPr>
          <w:szCs w:val="24"/>
        </w:rPr>
        <w:instrText xml:space="preserve"> TOC \h \z \t "*Heading: 1st-Level,3,*Heading: 3rd-Level,5,*Heading: 2nd-Level,4,*Heading: Main,2,*Heading: Part I,1" </w:instrText>
      </w:r>
      <w:r w:rsidRPr="00051126">
        <w:rPr>
          <w:szCs w:val="24"/>
        </w:rPr>
        <w:fldChar w:fldCharType="separate"/>
      </w:r>
      <w:hyperlink w:anchor="_Toc191958816" w:history="1">
        <w:r w:rsidR="004C0273" w:rsidRPr="00175DBD">
          <w:rPr>
            <w:rStyle w:val="ab"/>
          </w:rPr>
          <w:t>ABSTRACT</w:t>
        </w:r>
        <w:r w:rsidR="004C0273">
          <w:rPr>
            <w:webHidden/>
          </w:rPr>
          <w:tab/>
        </w:r>
        <w:r w:rsidR="004C0273">
          <w:rPr>
            <w:webHidden/>
          </w:rPr>
          <w:fldChar w:fldCharType="begin"/>
        </w:r>
        <w:r w:rsidR="004C0273">
          <w:rPr>
            <w:webHidden/>
          </w:rPr>
          <w:instrText xml:space="preserve"> PAGEREF _Toc191958816 \h </w:instrText>
        </w:r>
        <w:r w:rsidR="004C0273">
          <w:rPr>
            <w:webHidden/>
          </w:rPr>
        </w:r>
        <w:r w:rsidR="004C0273">
          <w:rPr>
            <w:webHidden/>
          </w:rPr>
          <w:fldChar w:fldCharType="separate"/>
        </w:r>
        <w:r w:rsidR="005A4AC1">
          <w:rPr>
            <w:webHidden/>
          </w:rPr>
          <w:t>ii</w:t>
        </w:r>
        <w:r w:rsidR="004C0273">
          <w:rPr>
            <w:webHidden/>
          </w:rPr>
          <w:fldChar w:fldCharType="end"/>
        </w:r>
      </w:hyperlink>
    </w:p>
    <w:p w14:paraId="75DB109B" w14:textId="3AE62D25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17" w:history="1">
        <w:r w:rsidRPr="00175DBD">
          <w:rPr>
            <w:rStyle w:val="ab"/>
            <w:lang w:eastAsia="ko-KR"/>
          </w:rPr>
          <w:t>개요</w:t>
        </w:r>
        <w:r w:rsidRPr="00175DBD">
          <w:rPr>
            <w:rStyle w:val="ab"/>
            <w:lang w:eastAsia="ko-KR"/>
          </w:rPr>
          <w:t xml:space="preserve"> (</w:t>
        </w:r>
        <w:r w:rsidRPr="00175DBD">
          <w:rPr>
            <w:rStyle w:val="ab"/>
          </w:rPr>
          <w:t>ABSTRACT</w:t>
        </w:r>
        <w:r w:rsidRPr="00175DBD">
          <w:rPr>
            <w:rStyle w:val="ab"/>
            <w:lang w:eastAsia="ko-KR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701902B7" w14:textId="6C0FE954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18" w:history="1">
        <w:r w:rsidRPr="00175DBD">
          <w:rPr>
            <w:rStyle w:val="ab"/>
            <w:lang w:eastAsia="ko-KR"/>
          </w:rPr>
          <w:t>목차</w:t>
        </w:r>
        <w:r w:rsidRPr="00175DBD">
          <w:rPr>
            <w:rStyle w:val="ab"/>
            <w:lang w:eastAsia="ko-KR"/>
          </w:rPr>
          <w:t xml:space="preserve"> (TABLE OF CONTENTS)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0A8A22CA" w14:textId="29BD0753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19" w:history="1">
        <w:r w:rsidRPr="00175DBD">
          <w:rPr>
            <w:rStyle w:val="ab"/>
          </w:rPr>
          <w:t>표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목록</w:t>
        </w:r>
        <w:r w:rsidRPr="00175DBD">
          <w:rPr>
            <w:rStyle w:val="ab"/>
          </w:rPr>
          <w:t xml:space="preserve"> (LIST OF TABLES)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7065600B" w14:textId="3BDA3EFB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20" w:history="1">
        <w:r w:rsidRPr="00175DBD">
          <w:rPr>
            <w:rStyle w:val="ab"/>
          </w:rPr>
          <w:t>그림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목록</w:t>
        </w:r>
        <w:r w:rsidRPr="00175DBD">
          <w:rPr>
            <w:rStyle w:val="ab"/>
          </w:rPr>
          <w:t xml:space="preserve"> (LIST OF FIGURES)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vii</w:t>
        </w:r>
        <w:r>
          <w:rPr>
            <w:webHidden/>
          </w:rPr>
          <w:fldChar w:fldCharType="end"/>
        </w:r>
      </w:hyperlink>
    </w:p>
    <w:p w14:paraId="7C227CD4" w14:textId="5681AB24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21" w:history="1">
        <w:r w:rsidRPr="00175DBD">
          <w:rPr>
            <w:rStyle w:val="ab"/>
            <w:lang w:eastAsia="ko-KR"/>
          </w:rPr>
          <w:t>지도</w:t>
        </w:r>
        <w:r w:rsidRPr="00175DBD">
          <w:rPr>
            <w:rStyle w:val="ab"/>
            <w:lang w:eastAsia="ko-KR"/>
          </w:rPr>
          <w:t xml:space="preserve"> </w:t>
        </w:r>
        <w:r w:rsidRPr="00175DBD">
          <w:rPr>
            <w:rStyle w:val="ab"/>
            <w:lang w:eastAsia="ko-KR"/>
          </w:rPr>
          <w:t>목록</w:t>
        </w:r>
        <w:r w:rsidRPr="00175DBD">
          <w:rPr>
            <w:rStyle w:val="ab"/>
            <w:lang w:eastAsia="ko-KR"/>
          </w:rPr>
          <w:t xml:space="preserve"> (LIST OF MAPS)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viii</w:t>
        </w:r>
        <w:r>
          <w:rPr>
            <w:webHidden/>
          </w:rPr>
          <w:fldChar w:fldCharType="end"/>
        </w:r>
      </w:hyperlink>
    </w:p>
    <w:p w14:paraId="521BD484" w14:textId="62BC6A69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22" w:history="1">
        <w:r w:rsidRPr="00175DBD">
          <w:rPr>
            <w:rStyle w:val="ab"/>
            <w:lang w:eastAsia="ko-KR"/>
          </w:rPr>
          <w:t>약어</w:t>
        </w:r>
        <w:r w:rsidRPr="00175DBD">
          <w:rPr>
            <w:rStyle w:val="ab"/>
            <w:lang w:eastAsia="ko-KR"/>
          </w:rPr>
          <w:t xml:space="preserve"> </w:t>
        </w:r>
        <w:r w:rsidRPr="00175DBD">
          <w:rPr>
            <w:rStyle w:val="ab"/>
            <w:lang w:eastAsia="ko-KR"/>
          </w:rPr>
          <w:t>목록</w:t>
        </w:r>
        <w:r w:rsidRPr="00175DBD">
          <w:rPr>
            <w:rStyle w:val="ab"/>
            <w:lang w:eastAsia="ko-KR"/>
          </w:rPr>
          <w:t>(</w:t>
        </w:r>
        <w:r w:rsidRPr="00175DBD">
          <w:rPr>
            <w:rStyle w:val="ab"/>
          </w:rPr>
          <w:t>LIST OF ABBREVIATIONS)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ix</w:t>
        </w:r>
        <w:r>
          <w:rPr>
            <w:webHidden/>
          </w:rPr>
          <w:fldChar w:fldCharType="end"/>
        </w:r>
      </w:hyperlink>
    </w:p>
    <w:p w14:paraId="10B49D67" w14:textId="6CA12527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23" w:history="1">
        <w:r w:rsidRPr="00175DBD">
          <w:rPr>
            <w:rStyle w:val="ab"/>
            <w:lang w:eastAsia="ko-KR"/>
          </w:rPr>
          <w:t>헌정</w:t>
        </w:r>
        <w:r w:rsidRPr="00175DBD">
          <w:rPr>
            <w:rStyle w:val="ab"/>
            <w:lang w:eastAsia="ko-KR"/>
          </w:rPr>
          <w:t xml:space="preserve"> (DEDICATION)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x</w:t>
        </w:r>
        <w:r>
          <w:rPr>
            <w:webHidden/>
          </w:rPr>
          <w:fldChar w:fldCharType="end"/>
        </w:r>
      </w:hyperlink>
    </w:p>
    <w:p w14:paraId="7C073CE6" w14:textId="165CC6FE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24" w:history="1">
        <w:r w:rsidRPr="00175DBD">
          <w:rPr>
            <w:rStyle w:val="ab"/>
            <w:lang w:eastAsia="ko-KR"/>
          </w:rPr>
          <w:t>감사의</w:t>
        </w:r>
        <w:r w:rsidRPr="00175DBD">
          <w:rPr>
            <w:rStyle w:val="ab"/>
            <w:lang w:eastAsia="ko-KR"/>
          </w:rPr>
          <w:t xml:space="preserve"> </w:t>
        </w:r>
        <w:r w:rsidRPr="00175DBD">
          <w:rPr>
            <w:rStyle w:val="ab"/>
            <w:lang w:eastAsia="ko-KR"/>
          </w:rPr>
          <w:t>말</w:t>
        </w:r>
        <w:r w:rsidRPr="00175DBD">
          <w:rPr>
            <w:rStyle w:val="ab"/>
            <w:lang w:eastAsia="ko-KR"/>
          </w:rPr>
          <w:t xml:space="preserve"> (ACKNOWLEDGEMENTS)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xi</w:t>
        </w:r>
        <w:r>
          <w:rPr>
            <w:webHidden/>
          </w:rPr>
          <w:fldChar w:fldCharType="end"/>
        </w:r>
      </w:hyperlink>
    </w:p>
    <w:p w14:paraId="3CB84482" w14:textId="4D60DB1C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25" w:history="1">
        <w:r w:rsidRPr="00175DBD">
          <w:rPr>
            <w:rStyle w:val="ab"/>
            <w:lang w:eastAsia="ko-KR"/>
          </w:rPr>
          <w:t>제</w:t>
        </w:r>
        <w:r w:rsidRPr="00175DBD">
          <w:rPr>
            <w:rStyle w:val="ab"/>
            <w:lang w:eastAsia="ko-KR"/>
          </w:rPr>
          <w:t xml:space="preserve"> 1 </w:t>
        </w:r>
        <w:r w:rsidRPr="00175DBD">
          <w:rPr>
            <w:rStyle w:val="ab"/>
            <w:lang w:eastAsia="ko-KR"/>
          </w:rPr>
          <w:t>장</w:t>
        </w:r>
        <w:r w:rsidRPr="00175DBD">
          <w:rPr>
            <w:rStyle w:val="ab"/>
            <w:lang w:eastAsia="ko-KR"/>
          </w:rPr>
          <w:t xml:space="preserve">  </w:t>
        </w:r>
        <w:r w:rsidRPr="00175DBD">
          <w:rPr>
            <w:rStyle w:val="ab"/>
            <w:lang w:eastAsia="ko-KR"/>
          </w:rPr>
          <w:t>서론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428F9EF" w14:textId="21375156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26" w:history="1">
        <w:r w:rsidRPr="00175DBD">
          <w:rPr>
            <w:rStyle w:val="ab"/>
          </w:rPr>
          <w:t>1.1.</w:t>
        </w:r>
        <w:r w:rsidRPr="00175DBD">
          <w:rPr>
            <w:rStyle w:val="ab"/>
          </w:rPr>
          <w:t>연구의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배경</w:t>
        </w:r>
        <w:r w:rsidRPr="00175DBD">
          <w:rPr>
            <w:rStyle w:val="ab"/>
            <w:lang w:val="es-ES"/>
          </w:rPr>
          <w:t xml:space="preserve"> </w:t>
        </w:r>
        <w:r w:rsidRPr="00175DBD">
          <w:rPr>
            <w:rStyle w:val="ab"/>
          </w:rPr>
          <w:t>(Background of the Study)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308FCF9" w14:textId="1F1DC007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27" w:history="1">
        <w:r w:rsidRPr="00175DBD">
          <w:rPr>
            <w:rStyle w:val="ab"/>
          </w:rPr>
          <w:t>1.2.</w:t>
        </w:r>
        <w:r w:rsidRPr="00175DBD">
          <w:rPr>
            <w:rStyle w:val="ab"/>
          </w:rPr>
          <w:t>논지진술</w:t>
        </w:r>
        <w:r w:rsidRPr="00175DBD">
          <w:rPr>
            <w:rStyle w:val="ab"/>
            <w:lang w:val="es-ES"/>
          </w:rPr>
          <w:t>(Thesis Statement)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ADDAA4E" w14:textId="21F52B78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28" w:history="1">
        <w:r w:rsidRPr="00175DBD">
          <w:rPr>
            <w:rStyle w:val="ab"/>
          </w:rPr>
          <w:t>1.3.</w:t>
        </w:r>
        <w:r w:rsidRPr="00175DBD">
          <w:rPr>
            <w:rStyle w:val="ab"/>
          </w:rPr>
          <w:t>연구의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목적</w:t>
        </w:r>
        <w:r w:rsidRPr="00175DBD">
          <w:rPr>
            <w:rStyle w:val="ab"/>
          </w:rPr>
          <w:t>(Purpose of the Study)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4DB67FA" w14:textId="44C2BF50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29" w:history="1">
        <w:r w:rsidRPr="00175DBD">
          <w:rPr>
            <w:rStyle w:val="ab"/>
            <w:lang w:val="es-ES"/>
          </w:rPr>
          <w:t>1.4.</w:t>
        </w:r>
        <w:r w:rsidRPr="00175DBD">
          <w:rPr>
            <w:rStyle w:val="ab"/>
            <w:lang w:val="es-ES"/>
          </w:rPr>
          <w:t>연구의</w:t>
        </w:r>
        <w:r w:rsidRPr="00175DBD">
          <w:rPr>
            <w:rStyle w:val="ab"/>
            <w:lang w:val="es-ES"/>
          </w:rPr>
          <w:t xml:space="preserve"> </w:t>
        </w:r>
        <w:r w:rsidRPr="00175DBD">
          <w:rPr>
            <w:rStyle w:val="ab"/>
            <w:lang w:val="es-ES"/>
          </w:rPr>
          <w:t>목표</w:t>
        </w:r>
        <w:r w:rsidRPr="00175DBD">
          <w:rPr>
            <w:rStyle w:val="ab"/>
          </w:rPr>
          <w:t>(Goals of the Study)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0309C31" w14:textId="65D8FC20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30" w:history="1">
        <w:r w:rsidRPr="00175DBD">
          <w:rPr>
            <w:rStyle w:val="ab"/>
          </w:rPr>
          <w:t>1.5.</w:t>
        </w:r>
        <w:r w:rsidRPr="00175DBD">
          <w:rPr>
            <w:rStyle w:val="ab"/>
          </w:rPr>
          <w:t>연구의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중요성</w:t>
        </w:r>
        <w:r w:rsidRPr="00175DBD">
          <w:rPr>
            <w:rStyle w:val="ab"/>
          </w:rPr>
          <w:t>(Significance of the Study)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3E4CA62" w14:textId="3F88D035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31" w:history="1">
        <w:r w:rsidRPr="00175DBD">
          <w:rPr>
            <w:rStyle w:val="ab"/>
          </w:rPr>
          <w:t>1.6.</w:t>
        </w:r>
        <w:r w:rsidRPr="00175DBD">
          <w:rPr>
            <w:rStyle w:val="ab"/>
          </w:rPr>
          <w:t>연구의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핵심주제</w:t>
        </w:r>
        <w:r w:rsidRPr="00175DBD">
          <w:rPr>
            <w:rStyle w:val="ab"/>
          </w:rPr>
          <w:t>(Central Research Issue)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B34EF7C" w14:textId="1DAFA2E4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32" w:history="1">
        <w:r w:rsidRPr="00175DBD">
          <w:rPr>
            <w:rStyle w:val="ab"/>
          </w:rPr>
          <w:t>1.7.</w:t>
        </w:r>
        <w:r w:rsidRPr="00175DBD">
          <w:rPr>
            <w:rStyle w:val="ab"/>
          </w:rPr>
          <w:t>연구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질문</w:t>
        </w:r>
        <w:r w:rsidRPr="00175DBD">
          <w:rPr>
            <w:rStyle w:val="ab"/>
          </w:rPr>
          <w:t>(Research Questions)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8D458BD" w14:textId="4948465A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33" w:history="1">
        <w:r w:rsidRPr="00175DBD">
          <w:rPr>
            <w:rStyle w:val="ab"/>
          </w:rPr>
          <w:t>1.</w:t>
        </w:r>
        <w:r w:rsidR="00791459">
          <w:rPr>
            <w:rStyle w:val="ab"/>
            <w:rFonts w:hint="eastAsia"/>
            <w:lang w:eastAsia="ko-KR"/>
          </w:rPr>
          <w:t>8</w:t>
        </w:r>
        <w:r w:rsidRPr="00175DBD">
          <w:rPr>
            <w:rStyle w:val="ab"/>
          </w:rPr>
          <w:t>.</w:t>
        </w:r>
        <w:r w:rsidRPr="00175DBD">
          <w:rPr>
            <w:rStyle w:val="ab"/>
          </w:rPr>
          <w:t>연구의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범위와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한계</w:t>
        </w:r>
        <w:r w:rsidRPr="00175DBD">
          <w:rPr>
            <w:rStyle w:val="ab"/>
          </w:rPr>
          <w:t>(Delimitations)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55D2BB1" w14:textId="79F523AF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34" w:history="1">
        <w:r w:rsidRPr="00175DBD">
          <w:rPr>
            <w:rStyle w:val="ab"/>
          </w:rPr>
          <w:t>1.</w:t>
        </w:r>
        <w:r w:rsidR="00791459">
          <w:rPr>
            <w:rStyle w:val="ab"/>
            <w:rFonts w:hint="eastAsia"/>
            <w:lang w:eastAsia="ko-KR"/>
          </w:rPr>
          <w:t>9</w:t>
        </w:r>
        <w:r w:rsidRPr="00175DBD">
          <w:rPr>
            <w:rStyle w:val="ab"/>
          </w:rPr>
          <w:t>.</w:t>
        </w:r>
        <w:r w:rsidRPr="00175DBD">
          <w:rPr>
            <w:rStyle w:val="ab"/>
          </w:rPr>
          <w:t>용어의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정의</w:t>
        </w:r>
        <w:r w:rsidRPr="00175DBD">
          <w:rPr>
            <w:rStyle w:val="ab"/>
          </w:rPr>
          <w:t>(Definitions)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26207C1" w14:textId="2121F738" w:rsidR="004C0273" w:rsidRPr="00791459" w:rsidRDefault="004C0273">
      <w:pPr>
        <w:pStyle w:val="30"/>
        <w:rPr>
          <w:rFonts w:asciiTheme="minorHAnsi" w:eastAsiaTheme="minorEastAsia" w:hAnsiTheme="minorHAnsi" w:cstheme="minorBidi"/>
          <w:b/>
          <w:bCs/>
          <w:color w:val="0070C0"/>
          <w:kern w:val="2"/>
          <w:sz w:val="22"/>
          <w:szCs w:val="24"/>
          <w:lang w:eastAsia="ko-KR" w:bidi="he-IL"/>
          <w14:ligatures w14:val="standardContextual"/>
        </w:rPr>
      </w:pPr>
      <w:hyperlink w:anchor="_Toc191958835" w:history="1">
        <w:r w:rsidRPr="00791459">
          <w:rPr>
            <w:rStyle w:val="ab"/>
            <w:b/>
            <w:bCs/>
            <w:color w:val="0070C0"/>
          </w:rPr>
          <w:t>1.</w:t>
        </w:r>
        <w:r w:rsidR="00791459">
          <w:rPr>
            <w:rStyle w:val="ab"/>
            <w:rFonts w:hint="eastAsia"/>
            <w:b/>
            <w:bCs/>
            <w:color w:val="0070C0"/>
            <w:lang w:eastAsia="ko-KR"/>
          </w:rPr>
          <w:t>10</w:t>
        </w:r>
        <w:r w:rsidRPr="00791459">
          <w:rPr>
            <w:rStyle w:val="ab"/>
            <w:b/>
            <w:bCs/>
            <w:color w:val="0070C0"/>
          </w:rPr>
          <w:t>.</w:t>
        </w:r>
        <w:r w:rsidRPr="00791459">
          <w:rPr>
            <w:rStyle w:val="ab"/>
            <w:b/>
            <w:bCs/>
            <w:color w:val="0070C0"/>
          </w:rPr>
          <w:t>연구의</w:t>
        </w:r>
        <w:r w:rsidRPr="00791459">
          <w:rPr>
            <w:rStyle w:val="ab"/>
            <w:b/>
            <w:bCs/>
            <w:color w:val="0070C0"/>
          </w:rPr>
          <w:t xml:space="preserve"> </w:t>
        </w:r>
        <w:r w:rsidRPr="00791459">
          <w:rPr>
            <w:rStyle w:val="ab"/>
            <w:b/>
            <w:bCs/>
            <w:color w:val="0070C0"/>
          </w:rPr>
          <w:t>가</w:t>
        </w:r>
        <w:r w:rsidR="00791459" w:rsidRPr="00791459">
          <w:rPr>
            <w:rStyle w:val="ab"/>
            <w:rFonts w:hint="eastAsia"/>
            <w:b/>
            <w:bCs/>
            <w:color w:val="0070C0"/>
            <w:lang w:eastAsia="ko-KR"/>
          </w:rPr>
          <w:t>설</w:t>
        </w:r>
        <w:r w:rsidRPr="00791459">
          <w:rPr>
            <w:rStyle w:val="ab"/>
            <w:b/>
            <w:bCs/>
            <w:color w:val="0070C0"/>
            <w:lang w:val="es-ES"/>
          </w:rPr>
          <w:t>(</w:t>
        </w:r>
        <w:r w:rsidR="00791459" w:rsidRPr="00791459">
          <w:rPr>
            <w:rStyle w:val="ab"/>
            <w:b/>
            <w:bCs/>
            <w:color w:val="0070C0"/>
          </w:rPr>
          <w:t>Hypotheses</w:t>
        </w:r>
        <w:r w:rsidRPr="00791459">
          <w:rPr>
            <w:rStyle w:val="ab"/>
            <w:b/>
            <w:bCs/>
            <w:color w:val="0070C0"/>
            <w:lang w:val="es-ES"/>
          </w:rPr>
          <w:t>)</w:t>
        </w:r>
        <w:r w:rsidRPr="00791459">
          <w:rPr>
            <w:rStyle w:val="ab"/>
            <w:b/>
            <w:bCs/>
            <w:webHidden/>
            <w:color w:val="0070C0"/>
          </w:rPr>
          <w:tab/>
        </w:r>
        <w:r w:rsidRPr="00791459">
          <w:rPr>
            <w:rStyle w:val="ab"/>
            <w:b/>
            <w:bCs/>
            <w:webHidden/>
            <w:color w:val="0070C0"/>
          </w:rPr>
          <w:fldChar w:fldCharType="begin"/>
        </w:r>
        <w:r w:rsidRPr="00791459">
          <w:rPr>
            <w:rStyle w:val="ab"/>
            <w:b/>
            <w:bCs/>
            <w:webHidden/>
            <w:color w:val="0070C0"/>
          </w:rPr>
          <w:instrText xml:space="preserve"> PAGEREF _Toc191958835 \h </w:instrText>
        </w:r>
        <w:r w:rsidRPr="00791459">
          <w:rPr>
            <w:rStyle w:val="ab"/>
            <w:b/>
            <w:bCs/>
            <w:webHidden/>
            <w:color w:val="0070C0"/>
          </w:rPr>
        </w:r>
        <w:r w:rsidRPr="00791459">
          <w:rPr>
            <w:rStyle w:val="ab"/>
            <w:b/>
            <w:bCs/>
            <w:webHidden/>
            <w:color w:val="0070C0"/>
          </w:rPr>
          <w:fldChar w:fldCharType="separate"/>
        </w:r>
        <w:r w:rsidR="005A4AC1">
          <w:rPr>
            <w:rStyle w:val="ab"/>
            <w:b/>
            <w:bCs/>
            <w:webHidden/>
            <w:color w:val="0070C0"/>
          </w:rPr>
          <w:t>5</w:t>
        </w:r>
        <w:r w:rsidRPr="00791459">
          <w:rPr>
            <w:rStyle w:val="ab"/>
            <w:b/>
            <w:bCs/>
            <w:webHidden/>
            <w:color w:val="0070C0"/>
          </w:rPr>
          <w:fldChar w:fldCharType="end"/>
        </w:r>
      </w:hyperlink>
    </w:p>
    <w:p w14:paraId="15D06AE1" w14:textId="75819A39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36" w:history="1">
        <w:r w:rsidRPr="00175DBD">
          <w:rPr>
            <w:rStyle w:val="ab"/>
          </w:rPr>
          <w:t>1.1</w:t>
        </w:r>
        <w:r w:rsidR="00791459">
          <w:rPr>
            <w:rStyle w:val="ab"/>
            <w:rFonts w:hint="eastAsia"/>
            <w:lang w:eastAsia="ko-KR"/>
          </w:rPr>
          <w:t>1</w:t>
        </w:r>
        <w:r w:rsidRPr="00175DBD">
          <w:rPr>
            <w:rStyle w:val="ab"/>
          </w:rPr>
          <w:t>.</w:t>
        </w:r>
        <w:r w:rsidRPr="00175DBD">
          <w:rPr>
            <w:rStyle w:val="ab"/>
          </w:rPr>
          <w:t>연구방법론</w:t>
        </w:r>
        <w:r w:rsidRPr="00175DBD">
          <w:rPr>
            <w:rStyle w:val="ab"/>
          </w:rPr>
          <w:t xml:space="preserve"> (Methodology)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7A10590" w14:textId="79B6C20D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37" w:history="1">
        <w:r w:rsidRPr="00175DBD">
          <w:rPr>
            <w:rStyle w:val="ab"/>
          </w:rPr>
          <w:t>1.1</w:t>
        </w:r>
        <w:r w:rsidR="00791459">
          <w:rPr>
            <w:rStyle w:val="ab"/>
            <w:rFonts w:hint="eastAsia"/>
            <w:lang w:eastAsia="ko-KR"/>
          </w:rPr>
          <w:t>2</w:t>
        </w:r>
        <w:r w:rsidRPr="00175DBD">
          <w:rPr>
            <w:rStyle w:val="ab"/>
          </w:rPr>
          <w:t>.</w:t>
        </w:r>
        <w:r w:rsidRPr="00175DBD">
          <w:rPr>
            <w:rStyle w:val="ab"/>
          </w:rPr>
          <w:t>연구의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개관</w:t>
        </w:r>
        <w:r w:rsidRPr="00175DBD">
          <w:rPr>
            <w:rStyle w:val="ab"/>
          </w:rPr>
          <w:t xml:space="preserve"> (Procedures)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75F5E9E" w14:textId="5F9C5BF3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38" w:history="1">
        <w:r w:rsidRPr="00175DBD">
          <w:rPr>
            <w:rStyle w:val="ab"/>
          </w:rPr>
          <w:t>1.13.</w:t>
        </w:r>
        <w:r w:rsidRPr="00175DBD">
          <w:rPr>
            <w:rStyle w:val="ab"/>
          </w:rPr>
          <w:t>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0BDD69A" w14:textId="338865FC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39" w:history="1">
        <w:r w:rsidRPr="00175DBD">
          <w:rPr>
            <w:rStyle w:val="ab"/>
            <w:lang w:eastAsia="ko-KR"/>
          </w:rPr>
          <w:t>제</w:t>
        </w:r>
        <w:r w:rsidRPr="00175DBD">
          <w:rPr>
            <w:rStyle w:val="ab"/>
            <w:lang w:eastAsia="ko-KR"/>
          </w:rPr>
          <w:t xml:space="preserve"> 2 </w:t>
        </w:r>
        <w:r w:rsidRPr="00175DBD">
          <w:rPr>
            <w:rStyle w:val="ab"/>
            <w:lang w:eastAsia="ko-KR"/>
          </w:rPr>
          <w:t>장</w:t>
        </w:r>
        <w:r w:rsidRPr="00175DBD">
          <w:rPr>
            <w:rStyle w:val="ab"/>
            <w:lang w:eastAsia="ko-KR"/>
          </w:rPr>
          <w:t xml:space="preserve">  </w:t>
        </w:r>
        <w:r w:rsidRPr="00175DBD">
          <w:rPr>
            <w:rStyle w:val="ab"/>
            <w:lang w:eastAsia="ko-KR"/>
          </w:rPr>
          <w:t>선행연구고찰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DDE8785" w14:textId="7FE2E6C2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40" w:history="1">
        <w:r w:rsidRPr="00175DBD">
          <w:rPr>
            <w:rStyle w:val="ab"/>
          </w:rPr>
          <w:t>2.1.</w:t>
        </w:r>
        <w:r w:rsidRPr="00175DBD">
          <w:rPr>
            <w:rStyle w:val="ab"/>
          </w:rPr>
          <w:t>일차</w:t>
        </w:r>
        <w:r w:rsidRPr="00175DBD">
          <w:rPr>
            <w:rStyle w:val="ab"/>
            <w:lang w:val="es-ES"/>
          </w:rPr>
          <w:t xml:space="preserve"> </w:t>
        </w:r>
        <w:r w:rsidRPr="00175DBD">
          <w:rPr>
            <w:rStyle w:val="ab"/>
          </w:rPr>
          <w:t>소제목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D01CE49" w14:textId="3FEA7B21" w:rsidR="004C0273" w:rsidRDefault="004C0273">
      <w:pPr>
        <w:pStyle w:val="4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41" w:history="1">
        <w:r w:rsidRPr="00175DBD">
          <w:rPr>
            <w:rStyle w:val="ab"/>
          </w:rPr>
          <w:t>2.1.1.</w:t>
        </w:r>
        <w:r w:rsidRPr="00175DBD">
          <w:rPr>
            <w:rStyle w:val="ab"/>
          </w:rPr>
          <w:t>이차</w:t>
        </w:r>
        <w:r w:rsidRPr="00175DBD">
          <w:rPr>
            <w:rStyle w:val="ab"/>
          </w:rPr>
          <w:t xml:space="preserve"> </w:t>
        </w:r>
        <w:r w:rsidRPr="00175DBD">
          <w:rPr>
            <w:rStyle w:val="ab"/>
          </w:rPr>
          <w:t>소제목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9539F9C" w14:textId="25B7884D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42" w:history="1">
        <w:r w:rsidRPr="00175DBD">
          <w:rPr>
            <w:rStyle w:val="ab"/>
          </w:rPr>
          <w:t>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81EFC62" w14:textId="2450325A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43" w:history="1">
        <w:r w:rsidRPr="00175DBD">
          <w:rPr>
            <w:rStyle w:val="ab"/>
            <w:lang w:eastAsia="ko-KR"/>
          </w:rPr>
          <w:t>제</w:t>
        </w:r>
        <w:r w:rsidRPr="00175DBD">
          <w:rPr>
            <w:rStyle w:val="ab"/>
            <w:lang w:eastAsia="ko-KR"/>
          </w:rPr>
          <w:t xml:space="preserve"> 3 </w:t>
        </w:r>
        <w:r w:rsidRPr="00175DBD">
          <w:rPr>
            <w:rStyle w:val="ab"/>
            <w:lang w:eastAsia="ko-KR"/>
          </w:rPr>
          <w:t>장</w:t>
        </w:r>
        <w:r w:rsidRPr="00175DBD">
          <w:rPr>
            <w:rStyle w:val="ab"/>
            <w:lang w:eastAsia="ko-KR"/>
          </w:rPr>
          <w:t xml:space="preserve">  </w:t>
        </w:r>
        <w:r w:rsidRPr="00175DBD">
          <w:rPr>
            <w:rStyle w:val="ab"/>
            <w:lang w:eastAsia="ko-KR"/>
          </w:rPr>
          <w:t>연구</w:t>
        </w:r>
        <w:r w:rsidRPr="00175DBD">
          <w:rPr>
            <w:rStyle w:val="ab"/>
            <w:lang w:eastAsia="ko-KR"/>
          </w:rPr>
          <w:t xml:space="preserve"> </w:t>
        </w:r>
        <w:r w:rsidRPr="00175DBD">
          <w:rPr>
            <w:rStyle w:val="ab"/>
            <w:lang w:eastAsia="ko-KR"/>
          </w:rPr>
          <w:t>방법론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7C53E33" w14:textId="5EA623FD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44" w:history="1">
        <w:r w:rsidRPr="00175DBD">
          <w:rPr>
            <w:rStyle w:val="ab"/>
          </w:rPr>
          <w:t>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4F01B72" w14:textId="1CBAB391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45" w:history="1">
        <w:r w:rsidRPr="00175DBD">
          <w:rPr>
            <w:rStyle w:val="ab"/>
            <w:lang w:eastAsia="ko-KR"/>
          </w:rPr>
          <w:t>제</w:t>
        </w:r>
        <w:r w:rsidRPr="00175DBD">
          <w:rPr>
            <w:rStyle w:val="ab"/>
            <w:lang w:eastAsia="ko-KR"/>
          </w:rPr>
          <w:t xml:space="preserve"> 4 </w:t>
        </w:r>
        <w:r w:rsidRPr="00175DBD">
          <w:rPr>
            <w:rStyle w:val="ab"/>
            <w:lang w:eastAsia="ko-KR"/>
          </w:rPr>
          <w:t>장</w:t>
        </w:r>
        <w:r w:rsidRPr="00175DBD">
          <w:rPr>
            <w:rStyle w:val="ab"/>
            <w:lang w:eastAsia="ko-KR"/>
          </w:rPr>
          <w:t xml:space="preserve">  </w:t>
        </w:r>
        <w:r w:rsidRPr="00175DBD">
          <w:rPr>
            <w:rStyle w:val="ab"/>
            <w:lang w:eastAsia="ko-KR"/>
          </w:rPr>
          <w:t>제목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A59B3FD" w14:textId="0971939F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46" w:history="1">
        <w:r w:rsidRPr="00175DBD">
          <w:rPr>
            <w:rStyle w:val="ab"/>
          </w:rPr>
          <w:t>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E5AC700" w14:textId="54C7C3F1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47" w:history="1">
        <w:r w:rsidRPr="00175DBD">
          <w:rPr>
            <w:rStyle w:val="ab"/>
            <w:lang w:eastAsia="ko-KR"/>
          </w:rPr>
          <w:t>제</w:t>
        </w:r>
        <w:r w:rsidRPr="00175DBD">
          <w:rPr>
            <w:rStyle w:val="ab"/>
            <w:lang w:eastAsia="ko-KR"/>
          </w:rPr>
          <w:t xml:space="preserve"> 5 </w:t>
        </w:r>
        <w:r w:rsidRPr="00175DBD">
          <w:rPr>
            <w:rStyle w:val="ab"/>
            <w:lang w:eastAsia="ko-KR"/>
          </w:rPr>
          <w:t>장</w:t>
        </w:r>
        <w:r w:rsidRPr="00175DBD">
          <w:rPr>
            <w:rStyle w:val="ab"/>
            <w:lang w:eastAsia="ko-KR"/>
          </w:rPr>
          <w:t xml:space="preserve">  </w:t>
        </w:r>
        <w:r w:rsidRPr="00175DBD">
          <w:rPr>
            <w:rStyle w:val="ab"/>
            <w:lang w:eastAsia="ko-KR"/>
          </w:rPr>
          <w:t>제목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2B913FE4" w14:textId="4BDFA729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48" w:history="1">
        <w:r w:rsidRPr="00175DBD">
          <w:rPr>
            <w:rStyle w:val="ab"/>
          </w:rPr>
          <w:t>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E4CCF16" w14:textId="0CD940C6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49" w:history="1">
        <w:r w:rsidRPr="00175DBD">
          <w:rPr>
            <w:rStyle w:val="ab"/>
            <w:lang w:eastAsia="ko-KR"/>
          </w:rPr>
          <w:t>제</w:t>
        </w:r>
        <w:r w:rsidRPr="00175DBD">
          <w:rPr>
            <w:rStyle w:val="ab"/>
            <w:lang w:eastAsia="ko-KR"/>
          </w:rPr>
          <w:t xml:space="preserve"> 6 </w:t>
        </w:r>
        <w:r w:rsidRPr="00175DBD">
          <w:rPr>
            <w:rStyle w:val="ab"/>
            <w:lang w:eastAsia="ko-KR"/>
          </w:rPr>
          <w:t>장</w:t>
        </w:r>
        <w:r w:rsidRPr="00175DBD">
          <w:rPr>
            <w:rStyle w:val="ab"/>
            <w:lang w:eastAsia="ko-KR"/>
          </w:rPr>
          <w:t xml:space="preserve">  </w:t>
        </w:r>
        <w:r w:rsidRPr="00175DBD">
          <w:rPr>
            <w:rStyle w:val="ab"/>
            <w:lang w:eastAsia="ko-KR"/>
          </w:rPr>
          <w:t>제목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3B18736" w14:textId="7F5CBFB7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50" w:history="1">
        <w:r w:rsidRPr="00175DBD">
          <w:rPr>
            <w:rStyle w:val="ab"/>
          </w:rPr>
          <w:t>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C9D0526" w14:textId="731D9975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51" w:history="1">
        <w:r w:rsidRPr="00175DBD">
          <w:rPr>
            <w:rStyle w:val="ab"/>
            <w:lang w:eastAsia="ko-KR"/>
          </w:rPr>
          <w:t>제</w:t>
        </w:r>
        <w:r w:rsidRPr="00175DBD">
          <w:rPr>
            <w:rStyle w:val="ab"/>
            <w:lang w:eastAsia="ko-KR"/>
          </w:rPr>
          <w:t xml:space="preserve"> 7 </w:t>
        </w:r>
        <w:r w:rsidRPr="00175DBD">
          <w:rPr>
            <w:rStyle w:val="ab"/>
            <w:lang w:eastAsia="ko-KR"/>
          </w:rPr>
          <w:t>장</w:t>
        </w:r>
        <w:r w:rsidRPr="00175DBD">
          <w:rPr>
            <w:rStyle w:val="ab"/>
            <w:lang w:eastAsia="ko-KR"/>
          </w:rPr>
          <w:t xml:space="preserve">  </w:t>
        </w:r>
        <w:r w:rsidRPr="00175DBD">
          <w:rPr>
            <w:rStyle w:val="ab"/>
            <w:rFonts w:ascii="HY신명조"/>
            <w:lang w:eastAsia="ko-KR"/>
          </w:rPr>
          <w:t>결론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EDB572D" w14:textId="60B599AB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52" w:history="1">
        <w:r w:rsidRPr="00175DBD">
          <w:rPr>
            <w:rStyle w:val="ab"/>
          </w:rPr>
          <w:t>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FAC210D" w14:textId="591E3D56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53" w:history="1">
        <w:r w:rsidRPr="00175DBD">
          <w:rPr>
            <w:rStyle w:val="ab"/>
          </w:rPr>
          <w:t>결론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97CE967" w14:textId="144CE4A8" w:rsidR="004C0273" w:rsidRDefault="004C0273">
      <w:pPr>
        <w:pStyle w:val="30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54" w:history="1">
        <w:r w:rsidRPr="00175DBD">
          <w:rPr>
            <w:rStyle w:val="ab"/>
          </w:rPr>
          <w:t>제언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8131405" w14:textId="6A7092E4" w:rsidR="004C0273" w:rsidRDefault="004C0273">
      <w:pPr>
        <w:pStyle w:val="21"/>
        <w:rPr>
          <w:rFonts w:asciiTheme="minorHAnsi" w:eastAsiaTheme="minorEastAsia" w:hAnsiTheme="minorHAnsi" w:cstheme="minorBidi"/>
          <w:kern w:val="2"/>
          <w:sz w:val="22"/>
          <w:szCs w:val="24"/>
          <w:lang w:eastAsia="ko-KR" w:bidi="he-IL"/>
          <w14:ligatures w14:val="standardContextual"/>
        </w:rPr>
      </w:pPr>
      <w:hyperlink w:anchor="_Toc191958855" w:history="1">
        <w:r w:rsidRPr="00175DBD">
          <w:rPr>
            <w:rStyle w:val="ab"/>
            <w:lang w:eastAsia="ko-KR"/>
          </w:rPr>
          <w:t>인용</w:t>
        </w:r>
        <w:r w:rsidRPr="00175DBD">
          <w:rPr>
            <w:rStyle w:val="ab"/>
            <w:lang w:eastAsia="ko-KR"/>
          </w:rPr>
          <w:t xml:space="preserve"> </w:t>
        </w:r>
        <w:r w:rsidRPr="00175DBD">
          <w:rPr>
            <w:rStyle w:val="ab"/>
            <w:lang w:eastAsia="ko-KR"/>
          </w:rPr>
          <w:t>문헌</w:t>
        </w:r>
        <w:r w:rsidRPr="00175DBD">
          <w:rPr>
            <w:rStyle w:val="ab"/>
            <w:lang w:eastAsia="ko-KR"/>
          </w:rPr>
          <w:t xml:space="preserve"> (REFERENCES CITED)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_Toc191958855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8DD74F7" w14:textId="0EF3EA79" w:rsidR="006551D2" w:rsidRDefault="006551D2" w:rsidP="00FE1637">
      <w:pPr>
        <w:rPr>
          <w:noProof/>
        </w:rPr>
        <w:sectPr w:rsidR="006551D2" w:rsidSect="00CA6072">
          <w:headerReference w:type="default" r:id="rId31"/>
          <w:type w:val="continuous"/>
          <w:pgSz w:w="12240" w:h="15840" w:code="1"/>
          <w:pgMar w:top="1440" w:right="1440" w:bottom="1440" w:left="2160" w:header="1267" w:footer="1267" w:gutter="0"/>
          <w:pgNumType w:fmt="lowerRoman"/>
          <w:cols w:space="720"/>
          <w:titlePg/>
        </w:sectPr>
      </w:pPr>
      <w:r w:rsidRPr="00051126">
        <w:rPr>
          <w:noProof/>
          <w:szCs w:val="24"/>
        </w:rPr>
        <w:fldChar w:fldCharType="end"/>
      </w:r>
    </w:p>
    <w:p w14:paraId="22DD0CA9" w14:textId="77777777" w:rsidR="00CC56A7" w:rsidRDefault="00CC56A7" w:rsidP="00E1798C">
      <w:pPr>
        <w:pStyle w:val="a5"/>
        <w:rPr>
          <w:lang w:eastAsia="ko-KR"/>
        </w:rPr>
        <w:sectPr w:rsidR="00CC56A7">
          <w:headerReference w:type="default" r:id="rId32"/>
          <w:footerReference w:type="default" r:id="rId33"/>
          <w:headerReference w:type="first" r:id="rId34"/>
          <w:footerReference w:type="first" r:id="rId35"/>
          <w:type w:val="continuous"/>
          <w:pgSz w:w="12240" w:h="15840"/>
          <w:pgMar w:top="1440" w:right="1440" w:bottom="1685" w:left="2160" w:header="720" w:footer="1267" w:gutter="0"/>
          <w:pgNumType w:fmt="lowerRoman"/>
          <w:cols w:space="720"/>
          <w:titlePg/>
        </w:sectPr>
      </w:pPr>
      <w:bookmarkStart w:id="20" w:name="_Toc403481464"/>
      <w:bookmarkStart w:id="21" w:name="_Toc403481767"/>
      <w:bookmarkStart w:id="22" w:name="_Toc8556400"/>
    </w:p>
    <w:p w14:paraId="153B7C93" w14:textId="77777777" w:rsidR="00797875" w:rsidRDefault="00797875" w:rsidP="00797875">
      <w:pPr>
        <w:pStyle w:val="HeadingMain"/>
      </w:pPr>
      <w:bookmarkStart w:id="23" w:name="_Toc195860252"/>
      <w:bookmarkStart w:id="24" w:name="_Toc208647520"/>
      <w:bookmarkStart w:id="25" w:name="_Toc248832948"/>
      <w:bookmarkStart w:id="26" w:name="_Toc191958819"/>
      <w:bookmarkStart w:id="27" w:name="_Toc403481468"/>
      <w:bookmarkStart w:id="28" w:name="_Toc403481771"/>
      <w:bookmarkStart w:id="29" w:name="_Toc8556406"/>
      <w:bookmarkStart w:id="30" w:name="_Toc22011780"/>
      <w:bookmarkStart w:id="31" w:name="_Toc104425515"/>
      <w:bookmarkStart w:id="32" w:name="_Toc125445374"/>
      <w:bookmarkStart w:id="33" w:name="_Toc128852835"/>
      <w:bookmarkEnd w:id="20"/>
      <w:bookmarkEnd w:id="21"/>
      <w:bookmarkEnd w:id="22"/>
      <w:r>
        <w:rPr>
          <w:rFonts w:hint="eastAsia"/>
        </w:rPr>
        <w:lastRenderedPageBreak/>
        <w:t>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목록</w:t>
      </w:r>
      <w:proofErr w:type="spellEnd"/>
      <w:r>
        <w:rPr>
          <w:rFonts w:hint="eastAsia"/>
        </w:rPr>
        <w:t xml:space="preserve"> (LIST OF TABLES)</w:t>
      </w:r>
      <w:bookmarkEnd w:id="23"/>
      <w:bookmarkEnd w:id="24"/>
      <w:bookmarkEnd w:id="25"/>
      <w:bookmarkEnd w:id="26"/>
    </w:p>
    <w:p w14:paraId="2626CA54" w14:textId="77777777" w:rsidR="00797875" w:rsidRDefault="00797875" w:rsidP="00797875">
      <w:pPr>
        <w:pStyle w:val="HeadingMain"/>
        <w:sectPr w:rsidR="00797875">
          <w:headerReference w:type="default" r:id="rId36"/>
          <w:footerReference w:type="default" r:id="rId37"/>
          <w:pgSz w:w="12240" w:h="15840" w:code="1"/>
          <w:pgMar w:top="2880" w:right="1440" w:bottom="1685" w:left="2160" w:header="720" w:footer="1267" w:gutter="0"/>
          <w:pgNumType w:fmt="lowerRoman"/>
          <w:cols w:space="720"/>
          <w:titlePg/>
        </w:sectPr>
      </w:pPr>
    </w:p>
    <w:p w14:paraId="392CB176" w14:textId="1821012F" w:rsidR="00B86462" w:rsidRPr="007A696A" w:rsidRDefault="00797875">
      <w:pPr>
        <w:pStyle w:val="a5"/>
        <w:rPr>
          <w:rFonts w:ascii="맑은 고딕" w:eastAsia="맑은 고딕" w:hAnsi="맑은 고딕"/>
          <w:caps w:val="0"/>
          <w:noProof/>
          <w:kern w:val="2"/>
          <w:sz w:val="20"/>
          <w:szCs w:val="22"/>
          <w:lang w:eastAsia="ko-KR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\h \z \t "*Heading: Table" \c </w:instrText>
      </w:r>
      <w:r>
        <w:rPr>
          <w:caps w:val="0"/>
        </w:rPr>
        <w:fldChar w:fldCharType="separate"/>
      </w:r>
      <w:hyperlink w:anchor="_Toc96700224" w:history="1">
        <w:r w:rsidR="00B86462" w:rsidRPr="002A255A">
          <w:rPr>
            <w:rStyle w:val="ab"/>
            <w:noProof/>
          </w:rPr>
          <w:t>&lt;</w:t>
        </w:r>
        <w:r w:rsidR="00B86462" w:rsidRPr="002A255A">
          <w:rPr>
            <w:rStyle w:val="ab"/>
            <w:noProof/>
          </w:rPr>
          <w:t>표</w:t>
        </w:r>
        <w:r w:rsidR="00B86462" w:rsidRPr="002A255A">
          <w:rPr>
            <w:rStyle w:val="ab"/>
            <w:noProof/>
          </w:rPr>
          <w:t xml:space="preserve"> 1&gt;  </w:t>
        </w:r>
        <w:r w:rsidR="00B86462" w:rsidRPr="002A255A">
          <w:rPr>
            <w:rStyle w:val="ab"/>
            <w:noProof/>
            <w:lang w:eastAsia="ko-KR"/>
          </w:rPr>
          <w:t>선교지</w:t>
        </w:r>
        <w:r w:rsidR="00B86462" w:rsidRPr="002A255A">
          <w:rPr>
            <w:rStyle w:val="ab"/>
            <w:noProof/>
            <w:lang w:eastAsia="ko-KR"/>
          </w:rPr>
          <w:t xml:space="preserve"> </w:t>
        </w:r>
        <w:r w:rsidR="00B86462" w:rsidRPr="002A255A">
          <w:rPr>
            <w:rStyle w:val="ab"/>
            <w:noProof/>
            <w:lang w:eastAsia="ko-KR"/>
          </w:rPr>
          <w:t>현황</w:t>
        </w:r>
        <w:r w:rsidR="00B86462">
          <w:rPr>
            <w:noProof/>
            <w:webHidden/>
          </w:rPr>
          <w:tab/>
        </w:r>
        <w:r w:rsidR="00B86462">
          <w:rPr>
            <w:noProof/>
            <w:webHidden/>
          </w:rPr>
          <w:fldChar w:fldCharType="begin"/>
        </w:r>
        <w:r w:rsidR="00B86462">
          <w:rPr>
            <w:noProof/>
            <w:webHidden/>
          </w:rPr>
          <w:instrText xml:space="preserve"> PAGEREF _Toc96700224 \h </w:instrText>
        </w:r>
        <w:r w:rsidR="00B86462">
          <w:rPr>
            <w:noProof/>
            <w:webHidden/>
          </w:rPr>
        </w:r>
        <w:r w:rsidR="00B86462">
          <w:rPr>
            <w:noProof/>
            <w:webHidden/>
          </w:rPr>
          <w:fldChar w:fldCharType="separate"/>
        </w:r>
        <w:r w:rsidR="005A4AC1">
          <w:rPr>
            <w:noProof/>
            <w:webHidden/>
          </w:rPr>
          <w:t>9</w:t>
        </w:r>
        <w:r w:rsidR="00B86462">
          <w:rPr>
            <w:noProof/>
            <w:webHidden/>
          </w:rPr>
          <w:fldChar w:fldCharType="end"/>
        </w:r>
      </w:hyperlink>
    </w:p>
    <w:p w14:paraId="02A0D782" w14:textId="70172BA6" w:rsidR="00B86462" w:rsidRPr="007A696A" w:rsidRDefault="00B86462">
      <w:pPr>
        <w:pStyle w:val="a5"/>
        <w:rPr>
          <w:rFonts w:ascii="맑은 고딕" w:eastAsia="맑은 고딕" w:hAnsi="맑은 고딕"/>
          <w:caps w:val="0"/>
          <w:noProof/>
          <w:kern w:val="2"/>
          <w:sz w:val="20"/>
          <w:szCs w:val="22"/>
          <w:lang w:eastAsia="ko-KR"/>
        </w:rPr>
      </w:pPr>
      <w:hyperlink w:anchor="_Toc96700225" w:history="1">
        <w:r w:rsidRPr="002A255A">
          <w:rPr>
            <w:rStyle w:val="ab"/>
            <w:noProof/>
            <w:lang w:eastAsia="ko-KR"/>
          </w:rPr>
          <w:t>&lt;</w:t>
        </w:r>
        <w:r w:rsidRPr="002A255A">
          <w:rPr>
            <w:rStyle w:val="ab"/>
            <w:noProof/>
            <w:lang w:eastAsia="ko-KR"/>
          </w:rPr>
          <w:t>표</w:t>
        </w:r>
        <w:r w:rsidRPr="002A255A">
          <w:rPr>
            <w:rStyle w:val="ab"/>
            <w:noProof/>
            <w:lang w:eastAsia="ko-KR"/>
          </w:rPr>
          <w:t xml:space="preserve"> 2&gt;  </w:t>
        </w:r>
        <w:r w:rsidRPr="002A255A">
          <w:rPr>
            <w:rStyle w:val="ab"/>
            <w:noProof/>
            <w:lang w:eastAsia="ko-KR"/>
          </w:rPr>
          <w:t>선교사</w:t>
        </w:r>
        <w:r w:rsidRPr="002A255A">
          <w:rPr>
            <w:rStyle w:val="ab"/>
            <w:noProof/>
            <w:lang w:eastAsia="ko-KR"/>
          </w:rPr>
          <w:t xml:space="preserve"> </w:t>
        </w:r>
        <w:r w:rsidRPr="002A255A">
          <w:rPr>
            <w:rStyle w:val="ab"/>
            <w:noProof/>
            <w:lang w:eastAsia="ko-KR"/>
          </w:rPr>
          <w:t>현황표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_Toc96700225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4AC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784F52" w14:textId="77777777" w:rsidR="00797875" w:rsidRDefault="00797875" w:rsidP="00797875">
      <w:pPr>
        <w:rPr>
          <w:lang w:eastAsia="ko-KR"/>
        </w:rPr>
        <w:sectPr w:rsidR="00797875">
          <w:type w:val="continuous"/>
          <w:pgSz w:w="12240" w:h="15840"/>
          <w:pgMar w:top="1440" w:right="1440" w:bottom="1685" w:left="2160" w:header="720" w:footer="1267" w:gutter="0"/>
          <w:pgNumType w:fmt="lowerRoman"/>
          <w:cols w:space="720"/>
          <w:titlePg/>
        </w:sectPr>
      </w:pPr>
      <w:r>
        <w:rPr>
          <w:caps/>
        </w:rPr>
        <w:fldChar w:fldCharType="end"/>
      </w:r>
    </w:p>
    <w:p w14:paraId="7587E65D" w14:textId="77777777" w:rsidR="00797875" w:rsidRDefault="00797875" w:rsidP="00797875">
      <w:pPr>
        <w:pStyle w:val="HeadingMain"/>
      </w:pPr>
      <w:bookmarkStart w:id="34" w:name="_Toc403481465"/>
      <w:bookmarkStart w:id="35" w:name="_Toc403481768"/>
      <w:bookmarkStart w:id="36" w:name="_Toc8556401"/>
      <w:bookmarkStart w:id="37" w:name="_Toc195860253"/>
      <w:bookmarkStart w:id="38" w:name="_Toc208647521"/>
      <w:bookmarkStart w:id="39" w:name="_Toc248832949"/>
      <w:bookmarkStart w:id="40" w:name="_Toc191958820"/>
      <w:proofErr w:type="spellStart"/>
      <w:r>
        <w:rPr>
          <w:rFonts w:hint="eastAsia"/>
        </w:rPr>
        <w:lastRenderedPageBreak/>
        <w:t>그림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목록</w:t>
      </w:r>
      <w:bookmarkEnd w:id="34"/>
      <w:bookmarkEnd w:id="35"/>
      <w:bookmarkEnd w:id="36"/>
      <w:proofErr w:type="spellEnd"/>
      <w:r>
        <w:rPr>
          <w:rFonts w:hint="eastAsia"/>
        </w:rPr>
        <w:t xml:space="preserve"> (LIST OF FIGURES)</w:t>
      </w:r>
      <w:bookmarkEnd w:id="37"/>
      <w:bookmarkEnd w:id="38"/>
      <w:bookmarkEnd w:id="39"/>
      <w:bookmarkEnd w:id="40"/>
    </w:p>
    <w:p w14:paraId="799D6C00" w14:textId="77777777" w:rsidR="00797875" w:rsidRDefault="00797875" w:rsidP="00797875">
      <w:pPr>
        <w:pStyle w:val="HeadingMain"/>
        <w:sectPr w:rsidR="00797875">
          <w:headerReference w:type="default" r:id="rId38"/>
          <w:footerReference w:type="default" r:id="rId39"/>
          <w:pgSz w:w="12240" w:h="15840" w:code="1"/>
          <w:pgMar w:top="2880" w:right="1440" w:bottom="1685" w:left="2160" w:header="720" w:footer="1267" w:gutter="0"/>
          <w:pgNumType w:fmt="lowerRoman"/>
          <w:cols w:space="720"/>
          <w:titlePg/>
        </w:sectPr>
      </w:pPr>
    </w:p>
    <w:p w14:paraId="274543B2" w14:textId="4643D04E" w:rsidR="00B86462" w:rsidRPr="007A696A" w:rsidRDefault="00797875">
      <w:pPr>
        <w:pStyle w:val="a5"/>
        <w:rPr>
          <w:rFonts w:ascii="맑은 고딕" w:eastAsia="맑은 고딕" w:hAnsi="맑은 고딕"/>
          <w:caps w:val="0"/>
          <w:noProof/>
          <w:kern w:val="2"/>
          <w:sz w:val="20"/>
          <w:szCs w:val="22"/>
          <w:lang w:eastAsia="ko-KR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\h \z \t "*Heading: Figure" \c </w:instrText>
      </w:r>
      <w:r>
        <w:rPr>
          <w:caps w:val="0"/>
        </w:rPr>
        <w:fldChar w:fldCharType="separate"/>
      </w:r>
      <w:hyperlink w:anchor="_Toc96700253" w:history="1">
        <w:r w:rsidR="00B86462" w:rsidRPr="005F5CD5">
          <w:rPr>
            <w:rStyle w:val="ab"/>
            <w:noProof/>
            <w:lang w:eastAsia="ko-KR"/>
          </w:rPr>
          <w:t>&lt;</w:t>
        </w:r>
        <w:r w:rsidR="00B86462" w:rsidRPr="005F5CD5">
          <w:rPr>
            <w:rStyle w:val="ab"/>
            <w:noProof/>
            <w:lang w:eastAsia="ko-KR"/>
          </w:rPr>
          <w:t>그림</w:t>
        </w:r>
        <w:r w:rsidR="00B86462" w:rsidRPr="005F5CD5">
          <w:rPr>
            <w:rStyle w:val="ab"/>
            <w:noProof/>
            <w:lang w:eastAsia="ko-KR"/>
          </w:rPr>
          <w:t xml:space="preserve"> 1&gt;  </w:t>
        </w:r>
        <w:r w:rsidR="00B86462" w:rsidRPr="005F5CD5">
          <w:rPr>
            <w:rStyle w:val="ab"/>
            <w:noProof/>
            <w:lang w:eastAsia="ko-KR"/>
          </w:rPr>
          <w:t>선교학의</w:t>
        </w:r>
        <w:r w:rsidR="00B86462" w:rsidRPr="005F5CD5">
          <w:rPr>
            <w:rStyle w:val="ab"/>
            <w:noProof/>
            <w:lang w:eastAsia="ko-KR"/>
          </w:rPr>
          <w:t xml:space="preserve"> </w:t>
        </w:r>
        <w:r w:rsidR="00B86462" w:rsidRPr="005F5CD5">
          <w:rPr>
            <w:rStyle w:val="ab"/>
            <w:noProof/>
            <w:lang w:eastAsia="ko-KR"/>
          </w:rPr>
          <w:t>주요</w:t>
        </w:r>
        <w:r w:rsidR="00B86462" w:rsidRPr="005F5CD5">
          <w:rPr>
            <w:rStyle w:val="ab"/>
            <w:noProof/>
            <w:lang w:eastAsia="ko-KR"/>
          </w:rPr>
          <w:t xml:space="preserve"> </w:t>
        </w:r>
        <w:r w:rsidR="00B86462" w:rsidRPr="005F5CD5">
          <w:rPr>
            <w:rStyle w:val="ab"/>
            <w:noProof/>
            <w:lang w:eastAsia="ko-KR"/>
          </w:rPr>
          <w:t>요소</w:t>
        </w:r>
        <w:r w:rsidR="00B86462">
          <w:rPr>
            <w:noProof/>
            <w:webHidden/>
          </w:rPr>
          <w:tab/>
        </w:r>
        <w:r w:rsidR="00B86462">
          <w:rPr>
            <w:noProof/>
            <w:webHidden/>
          </w:rPr>
          <w:fldChar w:fldCharType="begin"/>
        </w:r>
        <w:r w:rsidR="00B86462">
          <w:rPr>
            <w:noProof/>
            <w:webHidden/>
          </w:rPr>
          <w:instrText xml:space="preserve"> PAGEREF _Toc96700253 \h </w:instrText>
        </w:r>
        <w:r w:rsidR="00B86462">
          <w:rPr>
            <w:noProof/>
            <w:webHidden/>
          </w:rPr>
        </w:r>
        <w:r w:rsidR="00B86462">
          <w:rPr>
            <w:noProof/>
            <w:webHidden/>
          </w:rPr>
          <w:fldChar w:fldCharType="separate"/>
        </w:r>
        <w:r w:rsidR="005A4AC1">
          <w:rPr>
            <w:noProof/>
            <w:webHidden/>
          </w:rPr>
          <w:t>8</w:t>
        </w:r>
        <w:r w:rsidR="00B86462">
          <w:rPr>
            <w:noProof/>
            <w:webHidden/>
          </w:rPr>
          <w:fldChar w:fldCharType="end"/>
        </w:r>
      </w:hyperlink>
    </w:p>
    <w:p w14:paraId="2742DBB5" w14:textId="77777777" w:rsidR="00797875" w:rsidRDefault="00797875" w:rsidP="00797875">
      <w:pPr>
        <w:rPr>
          <w:lang w:eastAsia="ko-KR"/>
        </w:rPr>
        <w:sectPr w:rsidR="00797875">
          <w:type w:val="continuous"/>
          <w:pgSz w:w="12240" w:h="15840"/>
          <w:pgMar w:top="1440" w:right="1440" w:bottom="1685" w:left="2160" w:header="720" w:footer="1267" w:gutter="0"/>
          <w:pgNumType w:fmt="lowerRoman"/>
          <w:cols w:space="720"/>
          <w:titlePg/>
        </w:sectPr>
      </w:pPr>
      <w:r>
        <w:rPr>
          <w:caps/>
        </w:rPr>
        <w:fldChar w:fldCharType="end"/>
      </w:r>
    </w:p>
    <w:p w14:paraId="4AF372A3" w14:textId="77777777" w:rsidR="00797875" w:rsidRDefault="00797875" w:rsidP="00797875">
      <w:pPr>
        <w:pStyle w:val="HeadingMain"/>
        <w:rPr>
          <w:lang w:eastAsia="ko-KR"/>
        </w:rPr>
      </w:pPr>
      <w:bookmarkStart w:id="41" w:name="_Toc403481466"/>
      <w:bookmarkStart w:id="42" w:name="_Toc403481769"/>
      <w:bookmarkStart w:id="43" w:name="_Toc8556402"/>
      <w:bookmarkStart w:id="44" w:name="_Toc195860254"/>
      <w:bookmarkStart w:id="45" w:name="_Toc208647522"/>
      <w:bookmarkStart w:id="46" w:name="_Toc248832950"/>
      <w:bookmarkStart w:id="47" w:name="_Toc191958821"/>
      <w:r>
        <w:rPr>
          <w:rFonts w:hint="eastAsia"/>
          <w:lang w:eastAsia="ko-KR"/>
        </w:rPr>
        <w:lastRenderedPageBreak/>
        <w:t>지도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목록</w:t>
      </w:r>
      <w:bookmarkEnd w:id="41"/>
      <w:bookmarkEnd w:id="42"/>
      <w:bookmarkEnd w:id="43"/>
      <w:r>
        <w:rPr>
          <w:rFonts w:hint="eastAsia"/>
          <w:lang w:eastAsia="ko-KR"/>
        </w:rPr>
        <w:t xml:space="preserve"> (LIST OF MAPS)</w:t>
      </w:r>
      <w:bookmarkEnd w:id="44"/>
      <w:bookmarkEnd w:id="45"/>
      <w:bookmarkEnd w:id="46"/>
      <w:bookmarkEnd w:id="47"/>
    </w:p>
    <w:p w14:paraId="7881C6C8" w14:textId="77777777" w:rsidR="00797875" w:rsidRDefault="00797875" w:rsidP="00797875">
      <w:pPr>
        <w:pStyle w:val="HeadingMain"/>
        <w:rPr>
          <w:lang w:eastAsia="ko-KR"/>
        </w:rPr>
        <w:sectPr w:rsidR="00797875">
          <w:headerReference w:type="default" r:id="rId40"/>
          <w:footerReference w:type="default" r:id="rId41"/>
          <w:pgSz w:w="12240" w:h="15840" w:code="1"/>
          <w:pgMar w:top="2880" w:right="1440" w:bottom="1685" w:left="2160" w:header="720" w:footer="1267" w:gutter="0"/>
          <w:pgNumType w:fmt="lowerRoman"/>
          <w:cols w:space="720"/>
          <w:titlePg/>
        </w:sectPr>
      </w:pPr>
    </w:p>
    <w:p w14:paraId="25B3D241" w14:textId="036D6058" w:rsidR="00B86462" w:rsidRPr="007A696A" w:rsidRDefault="00797875">
      <w:pPr>
        <w:pStyle w:val="a5"/>
        <w:rPr>
          <w:rFonts w:ascii="맑은 고딕" w:eastAsia="맑은 고딕" w:hAnsi="맑은 고딕"/>
          <w:caps w:val="0"/>
          <w:noProof/>
          <w:kern w:val="2"/>
          <w:sz w:val="20"/>
          <w:szCs w:val="22"/>
          <w:lang w:eastAsia="ko-KR"/>
        </w:rPr>
      </w:pPr>
      <w:r>
        <w:fldChar w:fldCharType="begin"/>
      </w:r>
      <w:r>
        <w:rPr>
          <w:lang w:eastAsia="ko-KR"/>
        </w:rPr>
        <w:instrText xml:space="preserve"> TOC \h \z \t "*Heading: Map" \c </w:instrText>
      </w:r>
      <w:r>
        <w:fldChar w:fldCharType="separate"/>
      </w:r>
      <w:hyperlink w:anchor="_Toc96700227" w:history="1">
        <w:r w:rsidR="00B86462" w:rsidRPr="00B87582">
          <w:rPr>
            <w:rStyle w:val="ab"/>
            <w:noProof/>
            <w:lang w:eastAsia="ko-KR"/>
          </w:rPr>
          <w:t>&lt;</w:t>
        </w:r>
        <w:r w:rsidR="00B86462" w:rsidRPr="00B87582">
          <w:rPr>
            <w:rStyle w:val="ab"/>
            <w:noProof/>
            <w:lang w:eastAsia="ko-KR"/>
          </w:rPr>
          <w:t>지도</w:t>
        </w:r>
        <w:r w:rsidR="00B86462" w:rsidRPr="00B87582">
          <w:rPr>
            <w:rStyle w:val="ab"/>
            <w:noProof/>
            <w:lang w:eastAsia="ko-KR"/>
          </w:rPr>
          <w:t xml:space="preserve"> 1&gt;  </w:t>
        </w:r>
        <w:r w:rsidR="00B86462" w:rsidRPr="00B87582">
          <w:rPr>
            <w:rStyle w:val="ab"/>
            <w:noProof/>
            <w:lang w:eastAsia="ko-KR"/>
          </w:rPr>
          <w:t>우크라이나</w:t>
        </w:r>
        <w:r w:rsidR="00B86462" w:rsidRPr="00B87582">
          <w:rPr>
            <w:rStyle w:val="ab"/>
            <w:noProof/>
            <w:lang w:eastAsia="ko-KR"/>
          </w:rPr>
          <w:t xml:space="preserve"> </w:t>
        </w:r>
        <w:r w:rsidR="00B86462" w:rsidRPr="00B87582">
          <w:rPr>
            <w:rStyle w:val="ab"/>
            <w:noProof/>
            <w:lang w:eastAsia="ko-KR"/>
          </w:rPr>
          <w:t>지도</w:t>
        </w:r>
        <w:r w:rsidR="00B86462">
          <w:rPr>
            <w:noProof/>
            <w:webHidden/>
          </w:rPr>
          <w:tab/>
        </w:r>
        <w:r w:rsidR="00B86462">
          <w:rPr>
            <w:noProof/>
            <w:webHidden/>
          </w:rPr>
          <w:fldChar w:fldCharType="begin"/>
        </w:r>
        <w:r w:rsidR="00B86462">
          <w:rPr>
            <w:noProof/>
            <w:webHidden/>
          </w:rPr>
          <w:instrText xml:space="preserve"> PAGEREF _Toc96700227 \h </w:instrText>
        </w:r>
        <w:r w:rsidR="00B86462">
          <w:rPr>
            <w:noProof/>
            <w:webHidden/>
          </w:rPr>
        </w:r>
        <w:r w:rsidR="00B86462">
          <w:rPr>
            <w:noProof/>
            <w:webHidden/>
          </w:rPr>
          <w:fldChar w:fldCharType="separate"/>
        </w:r>
        <w:r w:rsidR="005A4AC1">
          <w:rPr>
            <w:noProof/>
            <w:webHidden/>
          </w:rPr>
          <w:t>10</w:t>
        </w:r>
        <w:r w:rsidR="00B86462">
          <w:rPr>
            <w:noProof/>
            <w:webHidden/>
          </w:rPr>
          <w:fldChar w:fldCharType="end"/>
        </w:r>
      </w:hyperlink>
    </w:p>
    <w:p w14:paraId="7E95DB28" w14:textId="77777777" w:rsidR="00797875" w:rsidRDefault="00797875" w:rsidP="00797875">
      <w:pPr>
        <w:rPr>
          <w:lang w:eastAsia="ko-KR"/>
        </w:rPr>
        <w:sectPr w:rsidR="00797875">
          <w:type w:val="continuous"/>
          <w:pgSz w:w="12240" w:h="15840"/>
          <w:pgMar w:top="1440" w:right="1440" w:bottom="1685" w:left="2160" w:header="720" w:footer="1267" w:gutter="0"/>
          <w:pgNumType w:fmt="lowerRoman"/>
          <w:cols w:space="720"/>
          <w:titlePg/>
        </w:sectPr>
      </w:pPr>
      <w:r>
        <w:fldChar w:fldCharType="end"/>
      </w:r>
    </w:p>
    <w:p w14:paraId="56057BAD" w14:textId="77777777" w:rsidR="00797875" w:rsidRDefault="00797875" w:rsidP="00797875">
      <w:pPr>
        <w:pStyle w:val="Abbreviations"/>
        <w:rPr>
          <w:lang w:eastAsia="ko-KR"/>
        </w:rPr>
        <w:sectPr w:rsidR="00797875">
          <w:headerReference w:type="default" r:id="rId42"/>
          <w:footerReference w:type="default" r:id="rId43"/>
          <w:type w:val="continuous"/>
          <w:pgSz w:w="12240" w:h="15840"/>
          <w:pgMar w:top="1440" w:right="1440" w:bottom="1685" w:left="2160" w:header="720" w:footer="1267" w:gutter="0"/>
          <w:pgNumType w:fmt="lowerRoman"/>
          <w:cols w:space="720"/>
          <w:titlePg/>
        </w:sectPr>
      </w:pPr>
    </w:p>
    <w:p w14:paraId="2B66764A" w14:textId="77777777" w:rsidR="00B00566" w:rsidRDefault="00B00566" w:rsidP="00B00566">
      <w:pPr>
        <w:pStyle w:val="HeadingMain"/>
      </w:pPr>
      <w:bookmarkStart w:id="48" w:name="_Toc403481467"/>
      <w:bookmarkStart w:id="49" w:name="_Toc403481770"/>
      <w:bookmarkStart w:id="50" w:name="_Toc8556403"/>
      <w:bookmarkStart w:id="51" w:name="_Toc38725467"/>
      <w:bookmarkStart w:id="52" w:name="_Toc418361991"/>
      <w:bookmarkStart w:id="53" w:name="_Toc528607924"/>
      <w:bookmarkStart w:id="54" w:name="_Toc191958822"/>
      <w:bookmarkStart w:id="55" w:name="_Toc403481461"/>
      <w:bookmarkStart w:id="56" w:name="_Toc403481764"/>
      <w:bookmarkStart w:id="57" w:name="_Toc8556397"/>
      <w:bookmarkStart w:id="58" w:name="_Toc94678072"/>
      <w:bookmarkStart w:id="59" w:name="_Toc208647517"/>
      <w:bookmarkStart w:id="60" w:name="_Toc248832945"/>
      <w:bookmarkStart w:id="61" w:name="_Toc402235311"/>
      <w:bookmarkStart w:id="62" w:name="_Toc402236296"/>
      <w:bookmarkStart w:id="63" w:name="_Toc402236376"/>
      <w:bookmarkStart w:id="64" w:name="_Toc402598835"/>
      <w:bookmarkStart w:id="65" w:name="_Toc208647523"/>
      <w:bookmarkStart w:id="66" w:name="_Toc248832951"/>
      <w:r>
        <w:rPr>
          <w:rFonts w:hint="eastAsia"/>
          <w:lang w:eastAsia="ko-KR"/>
        </w:rPr>
        <w:lastRenderedPageBreak/>
        <w:t>약어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목록</w:t>
      </w:r>
      <w:r>
        <w:rPr>
          <w:rFonts w:hint="eastAsia"/>
          <w:lang w:eastAsia="ko-KR"/>
        </w:rPr>
        <w:t>(</w:t>
      </w:r>
      <w:r>
        <w:t>LIST OF ABBREVIATIONS</w:t>
      </w:r>
      <w:bookmarkEnd w:id="48"/>
      <w:bookmarkEnd w:id="49"/>
      <w:bookmarkEnd w:id="50"/>
      <w:bookmarkEnd w:id="51"/>
      <w:bookmarkEnd w:id="52"/>
      <w:r>
        <w:t>)</w:t>
      </w:r>
      <w:bookmarkEnd w:id="53"/>
      <w:bookmarkEnd w:id="54"/>
    </w:p>
    <w:p w14:paraId="14D4B194" w14:textId="77777777" w:rsidR="00B00566" w:rsidRDefault="00B00566" w:rsidP="00B00566">
      <w:pPr>
        <w:pStyle w:val="HeadingMain"/>
        <w:sectPr w:rsidR="00B00566">
          <w:headerReference w:type="default" r:id="rId44"/>
          <w:footerReference w:type="default" r:id="rId45"/>
          <w:footnotePr>
            <w:numRestart w:val="eachSect"/>
          </w:footnotePr>
          <w:pgSz w:w="12240" w:h="15840" w:code="1"/>
          <w:pgMar w:top="2880" w:right="1440" w:bottom="1440" w:left="2160" w:header="1080" w:footer="1080" w:gutter="0"/>
          <w:paperSrc w:first="1" w:other="1"/>
          <w:pgNumType w:fmt="lowerRoman"/>
          <w:cols w:space="720"/>
          <w:titlePg/>
        </w:sectPr>
      </w:pPr>
    </w:p>
    <w:p w14:paraId="3EAD3330" w14:textId="77777777" w:rsidR="00B00566" w:rsidRDefault="00B00566" w:rsidP="00B00566">
      <w:pPr>
        <w:pStyle w:val="Indented"/>
      </w:pPr>
    </w:p>
    <w:p w14:paraId="159189AA" w14:textId="77777777" w:rsidR="00B00566" w:rsidRDefault="00B00566" w:rsidP="00B00566">
      <w:pPr>
        <w:pStyle w:val="Abbreviations"/>
        <w:rPr>
          <w:lang w:eastAsia="ko-KR"/>
        </w:rPr>
      </w:pPr>
      <w:r>
        <w:rPr>
          <w:lang w:eastAsia="ko-KR"/>
        </w:rPr>
        <w:t>CIM</w:t>
      </w:r>
      <w:r>
        <w:tab/>
      </w:r>
      <w:r>
        <w:rPr>
          <w:rFonts w:hint="eastAsia"/>
          <w:lang w:eastAsia="ko-KR"/>
        </w:rPr>
        <w:tab/>
      </w:r>
      <w:r w:rsidRPr="00236D79">
        <w:rPr>
          <w:lang w:eastAsia="ko-KR"/>
        </w:rPr>
        <w:t>China Inland Mission</w:t>
      </w:r>
    </w:p>
    <w:p w14:paraId="0B5AEE57" w14:textId="77777777" w:rsidR="00B00566" w:rsidRDefault="00B00566" w:rsidP="00B00566">
      <w:pPr>
        <w:pStyle w:val="Abbreviations"/>
        <w:rPr>
          <w:color w:val="000000"/>
          <w:lang w:val="es-ES" w:eastAsia="ko-KR"/>
        </w:rPr>
      </w:pPr>
      <w:r>
        <w:rPr>
          <w:rFonts w:hint="eastAsia"/>
          <w:lang w:eastAsia="ko-KR"/>
        </w:rPr>
        <w:t>ICG</w:t>
      </w:r>
      <w:r>
        <w:tab/>
      </w:r>
      <w:r>
        <w:rPr>
          <w:rFonts w:hint="eastAsia"/>
          <w:lang w:eastAsia="ko-KR"/>
        </w:rPr>
        <w:tab/>
      </w:r>
      <w:r>
        <w:rPr>
          <w:lang w:eastAsia="ko-KR"/>
        </w:rPr>
        <w:t>Institute of Church Growth</w:t>
      </w:r>
      <w:r>
        <w:rPr>
          <w:color w:val="000000"/>
          <w:lang w:val="es-ES" w:eastAsia="ko-KR"/>
        </w:rPr>
        <w:t xml:space="preserve"> </w:t>
      </w:r>
    </w:p>
    <w:p w14:paraId="3A764032" w14:textId="77777777" w:rsidR="00B00566" w:rsidRPr="00112028" w:rsidRDefault="00B00566" w:rsidP="00B00566">
      <w:pPr>
        <w:pStyle w:val="Abbreviations"/>
        <w:rPr>
          <w:color w:val="000000"/>
          <w:lang w:val="es-ES" w:eastAsia="ko-KR"/>
        </w:rPr>
      </w:pPr>
      <w:r>
        <w:rPr>
          <w:color w:val="000000"/>
          <w:lang w:val="es-ES" w:eastAsia="ko-KR"/>
        </w:rPr>
        <w:t>N</w:t>
      </w:r>
      <w:r>
        <w:rPr>
          <w:rFonts w:hint="eastAsia"/>
          <w:color w:val="000000"/>
          <w:lang w:val="es-ES" w:eastAsia="ko-KR"/>
        </w:rPr>
        <w:t>C</w:t>
      </w:r>
      <w:r>
        <w:rPr>
          <w:color w:val="000000"/>
          <w:lang w:val="es-ES" w:eastAsia="ko-KR"/>
        </w:rPr>
        <w:t>C</w:t>
      </w:r>
      <w:r>
        <w:rPr>
          <w:lang w:val="es-ES"/>
        </w:rPr>
        <w:tab/>
      </w:r>
      <w:r>
        <w:rPr>
          <w:rFonts w:hint="eastAsia"/>
          <w:color w:val="000000"/>
          <w:lang w:val="es-ES" w:eastAsia="ko-KR"/>
        </w:rPr>
        <w:tab/>
      </w:r>
      <w:proofErr w:type="spellStart"/>
      <w:r>
        <w:rPr>
          <w:rFonts w:hint="eastAsia"/>
          <w:lang w:eastAsia="ko-KR"/>
        </w:rPr>
        <w:t>Nothwest</w:t>
      </w:r>
      <w:proofErr w:type="spellEnd"/>
      <w:r>
        <w:rPr>
          <w:rFonts w:hint="eastAsia"/>
          <w:lang w:eastAsia="ko-KR"/>
        </w:rPr>
        <w:t xml:space="preserve"> Christian College</w:t>
      </w:r>
    </w:p>
    <w:p w14:paraId="658987AB" w14:textId="77777777" w:rsidR="00B00566" w:rsidRDefault="00B00566" w:rsidP="00B00566">
      <w:pPr>
        <w:pStyle w:val="Abbreviations"/>
        <w:rPr>
          <w:color w:val="000000"/>
          <w:lang w:val="es-ES" w:eastAsia="ko-KR"/>
        </w:rPr>
      </w:pPr>
      <w:r w:rsidRPr="00236D79">
        <w:rPr>
          <w:color w:val="000000"/>
          <w:lang w:val="es-ES" w:eastAsia="ko-KR"/>
        </w:rPr>
        <w:t>OMF</w:t>
      </w:r>
      <w:r>
        <w:rPr>
          <w:lang w:val="es-ES"/>
        </w:rPr>
        <w:tab/>
      </w:r>
      <w:r>
        <w:rPr>
          <w:rFonts w:hint="eastAsia"/>
          <w:color w:val="000000"/>
          <w:lang w:val="es-ES" w:eastAsia="ko-KR"/>
        </w:rPr>
        <w:tab/>
      </w:r>
      <w:r w:rsidRPr="00236D79">
        <w:rPr>
          <w:color w:val="000000"/>
          <w:lang w:val="es-ES" w:eastAsia="ko-KR"/>
        </w:rPr>
        <w:t>Overseas Missionary Fellowship</w:t>
      </w:r>
    </w:p>
    <w:p w14:paraId="68268C3A" w14:textId="77777777" w:rsidR="00B00566" w:rsidRDefault="00B00566" w:rsidP="00B00566">
      <w:pPr>
        <w:pStyle w:val="Abbreviations"/>
        <w:rPr>
          <w:color w:val="000000"/>
          <w:lang w:val="es-ES" w:eastAsia="ko-KR"/>
        </w:rPr>
      </w:pPr>
      <w:r>
        <w:rPr>
          <w:color w:val="000000"/>
          <w:lang w:val="es-ES" w:eastAsia="ko-KR"/>
        </w:rPr>
        <w:t>SWM</w:t>
      </w:r>
      <w:r>
        <w:rPr>
          <w:lang w:val="es-ES"/>
        </w:rPr>
        <w:tab/>
      </w:r>
      <w:r>
        <w:rPr>
          <w:rFonts w:hint="eastAsia"/>
          <w:color w:val="000000"/>
          <w:lang w:val="es-ES" w:eastAsia="ko-KR"/>
        </w:rPr>
        <w:tab/>
      </w:r>
      <w:r>
        <w:rPr>
          <w:color w:val="000000"/>
          <w:lang w:val="es-ES" w:eastAsia="ko-KR"/>
        </w:rPr>
        <w:t>School of World Mission</w:t>
      </w:r>
    </w:p>
    <w:p w14:paraId="29DE767F" w14:textId="77777777" w:rsidR="00B00566" w:rsidRPr="00112028" w:rsidRDefault="00B00566" w:rsidP="00B00566">
      <w:pPr>
        <w:pStyle w:val="Abbreviations"/>
        <w:rPr>
          <w:color w:val="000000"/>
          <w:lang w:val="es-ES" w:eastAsia="ko-KR"/>
        </w:rPr>
      </w:pPr>
      <w:r w:rsidRPr="00236D79">
        <w:rPr>
          <w:color w:val="000000"/>
          <w:lang w:val="es-ES" w:eastAsia="ko-KR"/>
        </w:rPr>
        <w:t>TEE</w:t>
      </w:r>
      <w:r>
        <w:rPr>
          <w:lang w:val="es-ES"/>
        </w:rPr>
        <w:tab/>
      </w:r>
      <w:r>
        <w:rPr>
          <w:rFonts w:hint="eastAsia"/>
          <w:color w:val="000000"/>
          <w:lang w:val="es-ES" w:eastAsia="ko-KR"/>
        </w:rPr>
        <w:tab/>
      </w:r>
      <w:r w:rsidRPr="00236D79">
        <w:rPr>
          <w:lang w:eastAsia="ko-KR"/>
        </w:rPr>
        <w:t>Theological Education by Extension</w:t>
      </w:r>
    </w:p>
    <w:p w14:paraId="5674AF6A" w14:textId="77777777" w:rsidR="00B00566" w:rsidRPr="00236D79" w:rsidRDefault="00B00566" w:rsidP="00B00566">
      <w:pPr>
        <w:pStyle w:val="Indented"/>
        <w:rPr>
          <w:lang w:val="es-ES" w:eastAsia="ko-KR"/>
        </w:rPr>
        <w:sectPr w:rsidR="00B00566" w:rsidRPr="00236D79">
          <w:headerReference w:type="default" r:id="rId46"/>
          <w:footerReference w:type="default" r:id="rId47"/>
          <w:footerReference w:type="first" r:id="rId48"/>
          <w:footnotePr>
            <w:numRestart w:val="eachSect"/>
          </w:footnotePr>
          <w:type w:val="continuous"/>
          <w:pgSz w:w="12240" w:h="15840" w:code="1"/>
          <w:pgMar w:top="1440" w:right="1440" w:bottom="1440" w:left="2160" w:header="1080" w:footer="1080" w:gutter="0"/>
          <w:paperSrc w:first="15" w:other="15"/>
          <w:cols w:space="720"/>
          <w:titlePg/>
        </w:sectPr>
      </w:pPr>
    </w:p>
    <w:p w14:paraId="557A6812" w14:textId="77777777" w:rsidR="00B00566" w:rsidRPr="005F2C0F" w:rsidRDefault="00B00566" w:rsidP="00B00566">
      <w:pPr>
        <w:pStyle w:val="Indented"/>
        <w:rPr>
          <w:lang w:val="es-ES" w:eastAsia="ko-KR"/>
        </w:rPr>
        <w:sectPr w:rsidR="00B00566" w:rsidRPr="005F2C0F">
          <w:headerReference w:type="default" r:id="rId49"/>
          <w:footerReference w:type="default" r:id="rId50"/>
          <w:footerReference w:type="first" r:id="rId51"/>
          <w:footnotePr>
            <w:numRestart w:val="eachSect"/>
          </w:footnotePr>
          <w:type w:val="continuous"/>
          <w:pgSz w:w="12240" w:h="15840" w:code="1"/>
          <w:pgMar w:top="1440" w:right="1440" w:bottom="1440" w:left="2160" w:header="1080" w:footer="1080" w:gutter="0"/>
          <w:paperSrc w:first="15" w:other="15"/>
          <w:cols w:space="720"/>
          <w:titlePg/>
        </w:sectPr>
      </w:pPr>
    </w:p>
    <w:p w14:paraId="53F77053" w14:textId="77777777" w:rsidR="00672C51" w:rsidRDefault="00672C51" w:rsidP="00672C51">
      <w:pPr>
        <w:pStyle w:val="HeadingMain"/>
        <w:rPr>
          <w:lang w:eastAsia="ko-KR"/>
        </w:rPr>
      </w:pPr>
      <w:bookmarkStart w:id="67" w:name="_Toc191958823"/>
      <w:r>
        <w:rPr>
          <w:rFonts w:hint="eastAsia"/>
          <w:lang w:eastAsia="ko-KR"/>
        </w:rPr>
        <w:lastRenderedPageBreak/>
        <w:t>헌정</w:t>
      </w:r>
      <w:bookmarkEnd w:id="55"/>
      <w:bookmarkEnd w:id="56"/>
      <w:bookmarkEnd w:id="57"/>
      <w:r>
        <w:rPr>
          <w:rFonts w:hint="eastAsia"/>
          <w:lang w:eastAsia="ko-KR"/>
        </w:rPr>
        <w:t xml:space="preserve"> (DEDICATION)</w:t>
      </w:r>
      <w:bookmarkEnd w:id="58"/>
      <w:bookmarkEnd w:id="59"/>
      <w:bookmarkEnd w:id="60"/>
      <w:bookmarkEnd w:id="67"/>
    </w:p>
    <w:p w14:paraId="569D0EAC" w14:textId="77777777" w:rsidR="00672C51" w:rsidRPr="002D51E0" w:rsidRDefault="00672C51" w:rsidP="00672C51">
      <w:pPr>
        <w:spacing w:line="480" w:lineRule="atLeast"/>
        <w:jc w:val="center"/>
        <w:rPr>
          <w:lang w:eastAsia="ko-KR"/>
        </w:rPr>
      </w:pPr>
      <w:r w:rsidRPr="002D51E0">
        <w:rPr>
          <w:rFonts w:hint="eastAsia"/>
          <w:lang w:eastAsia="ko-KR"/>
        </w:rPr>
        <w:t>이</w:t>
      </w:r>
      <w:r w:rsidRPr="002D51E0">
        <w:rPr>
          <w:rFonts w:hint="eastAsia"/>
          <w:lang w:eastAsia="ko-KR"/>
        </w:rPr>
        <w:t xml:space="preserve"> </w:t>
      </w:r>
      <w:r w:rsidRPr="002D51E0">
        <w:rPr>
          <w:rFonts w:hint="eastAsia"/>
          <w:lang w:eastAsia="ko-KR"/>
        </w:rPr>
        <w:t>논문을</w:t>
      </w:r>
      <w:r w:rsidRPr="002D51E0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000</w:t>
      </w:r>
      <w:r>
        <w:rPr>
          <w:rFonts w:hint="eastAsia"/>
          <w:lang w:eastAsia="ko-KR"/>
        </w:rPr>
        <w:t>께</w:t>
      </w:r>
      <w:r>
        <w:rPr>
          <w:rFonts w:hint="eastAsia"/>
          <w:lang w:eastAsia="ko-KR"/>
        </w:rPr>
        <w:t xml:space="preserve"> </w:t>
      </w:r>
      <w:r w:rsidRPr="002D51E0">
        <w:rPr>
          <w:rFonts w:hint="eastAsia"/>
          <w:lang w:eastAsia="ko-KR"/>
        </w:rPr>
        <w:t>드립니다</w:t>
      </w:r>
    </w:p>
    <w:p w14:paraId="6248B340" w14:textId="77777777" w:rsidR="00672C51" w:rsidRDefault="00672C51" w:rsidP="00672C51">
      <w:pPr>
        <w:pStyle w:val="HeadingMain"/>
        <w:rPr>
          <w:lang w:eastAsia="ko-KR"/>
        </w:rPr>
        <w:sectPr w:rsidR="00672C51">
          <w:headerReference w:type="default" r:id="rId52"/>
          <w:footerReference w:type="default" r:id="rId53"/>
          <w:footerReference w:type="first" r:id="rId54"/>
          <w:pgSz w:w="12240" w:h="15840" w:code="1"/>
          <w:pgMar w:top="2880" w:right="1440" w:bottom="1685" w:left="2160" w:header="720" w:footer="1267" w:gutter="0"/>
          <w:pgNumType w:fmt="lowerRoman"/>
          <w:cols w:space="720"/>
          <w:titlePg/>
        </w:sectPr>
      </w:pPr>
    </w:p>
    <w:p w14:paraId="1A118521" w14:textId="77777777" w:rsidR="00672C51" w:rsidRDefault="00672C51" w:rsidP="00672C51">
      <w:pPr>
        <w:pStyle w:val="HeadingMain"/>
        <w:rPr>
          <w:lang w:eastAsia="ko-KR"/>
        </w:rPr>
        <w:sectPr w:rsidR="00672C51" w:rsidSect="00CA6072">
          <w:headerReference w:type="default" r:id="rId55"/>
          <w:footerReference w:type="default" r:id="rId56"/>
          <w:footerReference w:type="first" r:id="rId57"/>
          <w:pgSz w:w="12240" w:h="15840" w:code="1"/>
          <w:pgMar w:top="2880" w:right="1440" w:bottom="1440" w:left="2160" w:header="720" w:footer="1267" w:gutter="0"/>
          <w:paperSrc w:first="15" w:other="15"/>
          <w:pgNumType w:fmt="lowerRoman"/>
          <w:cols w:space="720"/>
          <w:titlePg/>
        </w:sectPr>
      </w:pPr>
      <w:bookmarkStart w:id="68" w:name="_Toc47586350"/>
      <w:bookmarkStart w:id="69" w:name="_Toc104425511"/>
      <w:bookmarkStart w:id="70" w:name="_Toc125445371"/>
      <w:bookmarkStart w:id="71" w:name="_Toc128852832"/>
      <w:bookmarkStart w:id="72" w:name="_Toc208647518"/>
      <w:bookmarkStart w:id="73" w:name="_Toc248832946"/>
      <w:bookmarkStart w:id="74" w:name="_Toc191958824"/>
      <w:bookmarkEnd w:id="61"/>
      <w:bookmarkEnd w:id="62"/>
      <w:bookmarkEnd w:id="63"/>
      <w:bookmarkEnd w:id="64"/>
      <w:r>
        <w:rPr>
          <w:rFonts w:hint="eastAsia"/>
          <w:lang w:eastAsia="ko-KR"/>
        </w:rPr>
        <w:lastRenderedPageBreak/>
        <w:t>감사의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말</w:t>
      </w:r>
      <w:r>
        <w:rPr>
          <w:rFonts w:hint="eastAsia"/>
          <w:lang w:eastAsia="ko-KR"/>
        </w:rPr>
        <w:t xml:space="preserve"> (</w:t>
      </w:r>
      <w:r>
        <w:rPr>
          <w:lang w:eastAsia="ko-KR"/>
        </w:rPr>
        <w:t>ACKNOWLEDGEMENTS</w:t>
      </w:r>
      <w:bookmarkEnd w:id="68"/>
      <w:r>
        <w:rPr>
          <w:rFonts w:hint="eastAsia"/>
          <w:lang w:eastAsia="ko-KR"/>
        </w:rPr>
        <w:t>)</w:t>
      </w:r>
      <w:bookmarkEnd w:id="69"/>
      <w:bookmarkEnd w:id="70"/>
      <w:bookmarkEnd w:id="71"/>
      <w:bookmarkEnd w:id="72"/>
      <w:bookmarkEnd w:id="73"/>
      <w:bookmarkEnd w:id="74"/>
    </w:p>
    <w:p w14:paraId="2D2D0587" w14:textId="77777777" w:rsidR="00672C51" w:rsidRPr="00660323" w:rsidRDefault="00672C51" w:rsidP="00672C51">
      <w:pPr>
        <w:pStyle w:val="Indented"/>
        <w:rPr>
          <w:lang w:eastAsia="ko-KR"/>
        </w:rPr>
      </w:pPr>
      <w:r>
        <w:rPr>
          <w:rFonts w:hint="eastAsia"/>
          <w:noProof/>
          <w:lang w:eastAsia="ko-KR"/>
        </w:rPr>
        <w:t xml:space="preserve">Indented </w:t>
      </w:r>
      <w:r>
        <w:rPr>
          <w:rFonts w:hint="eastAsia"/>
          <w:lang w:eastAsia="ko-KR"/>
        </w:rPr>
        <w:t>내용</w:t>
      </w:r>
      <w:r>
        <w:rPr>
          <w:rFonts w:hint="eastAsia"/>
          <w:lang w:eastAsia="ko-KR"/>
        </w:rPr>
        <w:t xml:space="preserve">. </w:t>
      </w:r>
    </w:p>
    <w:p w14:paraId="3339CAE9" w14:textId="77777777" w:rsidR="00672C51" w:rsidRDefault="00672C51" w:rsidP="00672C51">
      <w:pPr>
        <w:pStyle w:val="Indented"/>
        <w:rPr>
          <w:lang w:eastAsia="ko-KR"/>
        </w:rPr>
      </w:pPr>
    </w:p>
    <w:p w14:paraId="4B2A0F55" w14:textId="77777777" w:rsidR="00672C51" w:rsidRPr="004108E7" w:rsidRDefault="00672C51" w:rsidP="00672C51">
      <w:pPr>
        <w:pStyle w:val="Indented"/>
        <w:rPr>
          <w:lang w:eastAsia="ko-KR"/>
        </w:rPr>
      </w:pPr>
    </w:p>
    <w:p w14:paraId="279AFCAF" w14:textId="77777777" w:rsidR="00672C51" w:rsidRPr="00051126" w:rsidRDefault="00672C51" w:rsidP="00672C51">
      <w:pPr>
        <w:pStyle w:val="Indented"/>
        <w:rPr>
          <w:lang w:eastAsia="ko-KR"/>
        </w:rPr>
        <w:sectPr w:rsidR="00672C51" w:rsidRPr="00051126">
          <w:footerReference w:type="default" r:id="rId58"/>
          <w:type w:val="continuous"/>
          <w:pgSz w:w="12240" w:h="15840" w:code="1"/>
          <w:pgMar w:top="1440" w:right="1440" w:bottom="1440" w:left="2160" w:header="1080" w:footer="1080" w:gutter="0"/>
          <w:pgNumType w:fmt="lowerRoman"/>
          <w:cols w:space="720"/>
          <w:titlePg/>
        </w:sectPr>
      </w:pPr>
    </w:p>
    <w:p w14:paraId="7FDC8004" w14:textId="77777777" w:rsidR="004E6E3C" w:rsidRDefault="00E90AFD" w:rsidP="004E6E3C">
      <w:pPr>
        <w:pStyle w:val="HeadingMain"/>
        <w:rPr>
          <w:lang w:eastAsia="ko-KR"/>
        </w:rPr>
      </w:pPr>
      <w:bookmarkStart w:id="75" w:name="_Toc191958825"/>
      <w:r>
        <w:rPr>
          <w:rFonts w:hint="eastAsia"/>
          <w:lang w:eastAsia="ko-KR"/>
        </w:rPr>
        <w:lastRenderedPageBreak/>
        <w:t>제</w:t>
      </w:r>
      <w:r>
        <w:rPr>
          <w:rFonts w:hint="eastAsia"/>
          <w:lang w:eastAsia="ko-KR"/>
        </w:rPr>
        <w:t xml:space="preserve"> 1 </w:t>
      </w:r>
      <w:r>
        <w:rPr>
          <w:rFonts w:hint="eastAsia"/>
          <w:lang w:eastAsia="ko-KR"/>
        </w:rPr>
        <w:t>장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Fonts w:hint="eastAsia"/>
          <w:lang w:eastAsia="ko-KR"/>
        </w:rPr>
        <w:t>서론</w:t>
      </w:r>
      <w:bookmarkEnd w:id="27"/>
      <w:bookmarkEnd w:id="28"/>
      <w:bookmarkEnd w:id="29"/>
      <w:bookmarkEnd w:id="30"/>
      <w:bookmarkEnd w:id="31"/>
      <w:bookmarkEnd w:id="32"/>
      <w:bookmarkEnd w:id="33"/>
      <w:bookmarkEnd w:id="65"/>
      <w:bookmarkEnd w:id="66"/>
      <w:bookmarkEnd w:id="75"/>
    </w:p>
    <w:p w14:paraId="49280D5E" w14:textId="77777777" w:rsidR="004E6E3C" w:rsidRDefault="004E6E3C" w:rsidP="004E6E3C">
      <w:pPr>
        <w:pStyle w:val="HeadingMain"/>
        <w:rPr>
          <w:lang w:eastAsia="ko-KR"/>
        </w:rPr>
        <w:sectPr w:rsidR="004E6E3C" w:rsidSect="006132A3">
          <w:headerReference w:type="default" r:id="rId59"/>
          <w:footerReference w:type="default" r:id="rId60"/>
          <w:headerReference w:type="first" r:id="rId61"/>
          <w:footerReference w:type="first" r:id="rId62"/>
          <w:pgSz w:w="12240" w:h="15840" w:code="1"/>
          <w:pgMar w:top="2880" w:right="1440" w:bottom="1685" w:left="2160" w:header="720" w:footer="1267" w:gutter="0"/>
          <w:pgNumType w:start="1"/>
          <w:cols w:space="720"/>
          <w:titlePg/>
        </w:sectPr>
      </w:pPr>
    </w:p>
    <w:p w14:paraId="2095A8FD" w14:textId="41D7ECF3" w:rsidR="00A8011A" w:rsidRDefault="00FB1A71" w:rsidP="007B77A7">
      <w:pPr>
        <w:pStyle w:val="Heading1st-Level"/>
        <w:rPr>
          <w:lang w:val="es-ES"/>
        </w:rPr>
      </w:pPr>
      <w:bookmarkStart w:id="76" w:name="_Toc94678080"/>
      <w:bookmarkStart w:id="77" w:name="_Toc96017775"/>
      <w:bookmarkStart w:id="78" w:name="_Toc191958826"/>
      <w:r>
        <w:rPr>
          <w:rFonts w:hint="eastAsia"/>
        </w:rPr>
        <w:t>1.1.</w:t>
      </w:r>
      <w:r w:rsidR="00A8011A">
        <w:rPr>
          <w:rFonts w:hint="eastAsia"/>
        </w:rPr>
        <w:t>연구의</w:t>
      </w:r>
      <w:r w:rsidR="00A8011A">
        <w:rPr>
          <w:rFonts w:hint="eastAsia"/>
        </w:rPr>
        <w:t xml:space="preserve"> </w:t>
      </w:r>
      <w:r w:rsidR="00A8011A">
        <w:rPr>
          <w:rFonts w:hint="eastAsia"/>
        </w:rPr>
        <w:t>배경</w:t>
      </w:r>
      <w:bookmarkEnd w:id="76"/>
      <w:bookmarkEnd w:id="77"/>
      <w:r w:rsidR="00A8011A">
        <w:rPr>
          <w:rFonts w:hint="eastAsia"/>
          <w:lang w:val="es-ES"/>
        </w:rPr>
        <w:t xml:space="preserve"> </w:t>
      </w:r>
      <w:r w:rsidR="002372A7" w:rsidRPr="00AF4D9B">
        <w:t>(Background</w:t>
      </w:r>
      <w:r w:rsidR="002372A7">
        <w:t xml:space="preserve"> </w:t>
      </w:r>
      <w:r w:rsidR="002372A7">
        <w:rPr>
          <w:rFonts w:hint="eastAsia"/>
        </w:rPr>
        <w:t>of the Study</w:t>
      </w:r>
      <w:r w:rsidR="002372A7" w:rsidRPr="00AF4D9B">
        <w:t>)</w:t>
      </w:r>
      <w:bookmarkEnd w:id="78"/>
    </w:p>
    <w:p w14:paraId="2880C395" w14:textId="77777777" w:rsidR="00A8011A" w:rsidRDefault="00811C48" w:rsidP="00811C48">
      <w:pPr>
        <w:pStyle w:val="Indented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관심을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갖게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이야기식으로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 w:rsidR="002372A7">
        <w:rPr>
          <w:rFonts w:hint="eastAsia"/>
          <w:lang w:eastAsia="ko-KR"/>
        </w:rPr>
        <w:t>한다</w:t>
      </w:r>
      <w:r w:rsidR="002372A7">
        <w:rPr>
          <w:rFonts w:hint="eastAsia"/>
          <w:lang w:eastAsia="ko-KR"/>
        </w:rPr>
        <w:t>.</w:t>
      </w:r>
    </w:p>
    <w:p w14:paraId="6EDC0484" w14:textId="09C2A03D" w:rsidR="00A8011A" w:rsidRDefault="00FB1A71" w:rsidP="007B77A7">
      <w:pPr>
        <w:pStyle w:val="Heading1st-Level"/>
      </w:pPr>
      <w:bookmarkStart w:id="79" w:name="_Toc96017776"/>
      <w:bookmarkStart w:id="80" w:name="_Toc191958827"/>
      <w:r>
        <w:rPr>
          <w:rFonts w:hint="eastAsia"/>
        </w:rPr>
        <w:t>1.2.</w:t>
      </w:r>
      <w:r w:rsidR="00A8011A">
        <w:rPr>
          <w:rFonts w:hint="eastAsia"/>
        </w:rPr>
        <w:t>논지</w:t>
      </w:r>
      <w:bookmarkEnd w:id="79"/>
      <w:r w:rsidR="002372A7">
        <w:rPr>
          <w:rFonts w:hint="eastAsia"/>
        </w:rPr>
        <w:t>진술</w:t>
      </w:r>
      <w:r w:rsidR="002372A7" w:rsidRPr="001E121F">
        <w:rPr>
          <w:lang w:val="es-ES"/>
        </w:rPr>
        <w:t>(Thesis Statement)</w:t>
      </w:r>
      <w:bookmarkEnd w:id="80"/>
    </w:p>
    <w:p w14:paraId="09A6308C" w14:textId="77777777" w:rsidR="00811C48" w:rsidRDefault="00811C48" w:rsidP="00811C48">
      <w:pPr>
        <w:pStyle w:val="Indented"/>
        <w:rPr>
          <w:lang w:eastAsia="ko-KR"/>
        </w:rPr>
      </w:pPr>
      <w:r w:rsidRPr="00811C48">
        <w:rPr>
          <w:rFonts w:hint="eastAsia"/>
          <w:lang w:eastAsia="ko-KR"/>
        </w:rPr>
        <w:t>이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논문이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말하고자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하는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바를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한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문장으로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요약한다</w:t>
      </w:r>
      <w:r w:rsidRPr="00811C48">
        <w:rPr>
          <w:rFonts w:hint="eastAsia"/>
          <w:lang w:eastAsia="ko-KR"/>
        </w:rPr>
        <w:t>.</w:t>
      </w:r>
    </w:p>
    <w:p w14:paraId="47A11040" w14:textId="77777777" w:rsidR="00811C48" w:rsidRDefault="00811C48" w:rsidP="00811C48">
      <w:pPr>
        <w:pStyle w:val="Indented"/>
        <w:rPr>
          <w:lang w:eastAsia="ko-KR"/>
        </w:rPr>
      </w:pPr>
    </w:p>
    <w:p w14:paraId="08F9333B" w14:textId="77777777" w:rsidR="00811C48" w:rsidRDefault="00811C48" w:rsidP="00811C48">
      <w:pPr>
        <w:pStyle w:val="Indented"/>
        <w:rPr>
          <w:lang w:val="es-ES" w:eastAsia="ko-KR"/>
        </w:rPr>
      </w:pPr>
      <w:r>
        <w:rPr>
          <w:rFonts w:hint="eastAsia"/>
          <w:lang w:eastAsia="ko-KR"/>
        </w:rPr>
        <w:t>본</w:t>
      </w:r>
      <w:r w:rsidRPr="00321F77"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논문의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논지는</w:t>
      </w:r>
      <w:r>
        <w:rPr>
          <w:rFonts w:hint="eastAsia"/>
          <w:lang w:val="es-ES" w:eastAsia="ko-KR"/>
        </w:rPr>
        <w:t xml:space="preserve"> </w:t>
      </w:r>
      <w:proofErr w:type="spellStart"/>
      <w:r>
        <w:rPr>
          <w:rFonts w:hint="eastAsia"/>
          <w:lang w:val="es-ES" w:eastAsia="ko-KR"/>
        </w:rPr>
        <w:t>맥가브란의</w:t>
      </w:r>
      <w:proofErr w:type="spellEnd"/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교회성장학의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핵심에는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영혼에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대한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개종이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있으며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그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개종은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내면적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개종과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함께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하나님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나라를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위한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사회적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책임도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수반한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것이다</w:t>
      </w:r>
      <w:r>
        <w:rPr>
          <w:rFonts w:hint="eastAsia"/>
          <w:lang w:val="es-ES" w:eastAsia="ko-KR"/>
        </w:rPr>
        <w:t>.</w:t>
      </w:r>
    </w:p>
    <w:p w14:paraId="5B2F18F4" w14:textId="6F933037" w:rsidR="00A8011A" w:rsidRDefault="00FB1A71" w:rsidP="007B77A7">
      <w:pPr>
        <w:pStyle w:val="Heading1st-Level"/>
      </w:pPr>
      <w:bookmarkStart w:id="81" w:name="_Toc96017777"/>
      <w:bookmarkStart w:id="82" w:name="_Toc191958828"/>
      <w:r>
        <w:rPr>
          <w:rFonts w:hint="eastAsia"/>
        </w:rPr>
        <w:t>1.3.</w:t>
      </w:r>
      <w:r w:rsidR="00A8011A">
        <w:rPr>
          <w:rFonts w:hint="eastAsia"/>
        </w:rPr>
        <w:t>연구의</w:t>
      </w:r>
      <w:r w:rsidR="00A8011A">
        <w:rPr>
          <w:rFonts w:hint="eastAsia"/>
        </w:rPr>
        <w:t xml:space="preserve"> </w:t>
      </w:r>
      <w:r w:rsidR="00A8011A">
        <w:rPr>
          <w:rFonts w:hint="eastAsia"/>
        </w:rPr>
        <w:t>목적</w:t>
      </w:r>
      <w:bookmarkEnd w:id="81"/>
      <w:r w:rsidR="002372A7" w:rsidRPr="00AF4D9B">
        <w:t>(Purpose</w:t>
      </w:r>
      <w:r w:rsidR="002372A7">
        <w:t xml:space="preserve"> </w:t>
      </w:r>
      <w:r w:rsidR="002372A7">
        <w:rPr>
          <w:rFonts w:hint="eastAsia"/>
        </w:rPr>
        <w:t>of the Study</w:t>
      </w:r>
      <w:r w:rsidR="002372A7" w:rsidRPr="00AF4D9B">
        <w:t>)</w:t>
      </w:r>
      <w:bookmarkEnd w:id="82"/>
    </w:p>
    <w:p w14:paraId="38DD1D29" w14:textId="77777777" w:rsidR="00811C48" w:rsidRDefault="00811C48" w:rsidP="00A8011A">
      <w:pPr>
        <w:pStyle w:val="Indented"/>
        <w:rPr>
          <w:lang w:eastAsia="ko-KR"/>
        </w:rPr>
      </w:pPr>
      <w:r w:rsidRPr="00811C48">
        <w:rPr>
          <w:rFonts w:hint="eastAsia"/>
          <w:lang w:eastAsia="ko-KR"/>
        </w:rPr>
        <w:t>왜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이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연구를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하는지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자신만의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이유를</w:t>
      </w:r>
      <w:r w:rsidRPr="00811C48">
        <w:rPr>
          <w:rFonts w:hint="eastAsia"/>
          <w:lang w:eastAsia="ko-KR"/>
        </w:rPr>
        <w:t xml:space="preserve"> </w:t>
      </w:r>
      <w:r w:rsidRPr="00811C48">
        <w:rPr>
          <w:rFonts w:hint="eastAsia"/>
          <w:lang w:eastAsia="ko-KR"/>
        </w:rPr>
        <w:t>진술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15B4838A" w14:textId="77777777" w:rsidR="00811C48" w:rsidRPr="00AF4D9B" w:rsidRDefault="00811C48" w:rsidP="00811C48">
      <w:pPr>
        <w:pStyle w:val="Indented"/>
        <w:rPr>
          <w:szCs w:val="24"/>
          <w:lang w:eastAsia="ko-KR"/>
        </w:rPr>
      </w:pPr>
      <w:r>
        <w:rPr>
          <w:rFonts w:hint="eastAsia"/>
          <w:lang w:eastAsia="ko-KR"/>
        </w:rPr>
        <w:t>본</w:t>
      </w:r>
      <w:r w:rsidRPr="00321F77"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논문의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연구목적은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도널드</w:t>
      </w:r>
      <w:r>
        <w:rPr>
          <w:rFonts w:hint="eastAsia"/>
          <w:lang w:val="es-ES" w:eastAsia="ko-KR"/>
        </w:rPr>
        <w:t xml:space="preserve"> </w:t>
      </w:r>
      <w:proofErr w:type="spellStart"/>
      <w:r>
        <w:rPr>
          <w:rFonts w:hint="eastAsia"/>
          <w:lang w:val="es-ES" w:eastAsia="ko-KR"/>
        </w:rPr>
        <w:t>맥가브란이</w:t>
      </w:r>
      <w:proofErr w:type="spellEnd"/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주장했던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개종을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통해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교회성장학을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바로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이해하고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한국교회에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올바른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교회성장의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방향성을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제시하는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데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있다</w:t>
      </w:r>
      <w:r>
        <w:rPr>
          <w:rFonts w:hint="eastAsia"/>
          <w:lang w:val="es-ES" w:eastAsia="ko-KR"/>
        </w:rPr>
        <w:t>.</w:t>
      </w:r>
    </w:p>
    <w:p w14:paraId="49271036" w14:textId="77777777" w:rsidR="00A8011A" w:rsidRPr="00811C48" w:rsidRDefault="00A8011A" w:rsidP="00A8011A">
      <w:pPr>
        <w:pStyle w:val="Indented"/>
        <w:rPr>
          <w:lang w:eastAsia="ko-KR"/>
        </w:rPr>
      </w:pPr>
    </w:p>
    <w:p w14:paraId="7AA5C19A" w14:textId="782F0531" w:rsidR="00A8011A" w:rsidRDefault="00FB1A71" w:rsidP="007B77A7">
      <w:pPr>
        <w:pStyle w:val="Heading1st-Level"/>
        <w:rPr>
          <w:lang w:val="es-ES"/>
        </w:rPr>
      </w:pPr>
      <w:bookmarkStart w:id="83" w:name="_Toc96017778"/>
      <w:bookmarkStart w:id="84" w:name="_Toc191958829"/>
      <w:r>
        <w:rPr>
          <w:rFonts w:hint="eastAsia"/>
          <w:lang w:val="es-ES"/>
        </w:rPr>
        <w:lastRenderedPageBreak/>
        <w:t>1.4.</w:t>
      </w:r>
      <w:r w:rsidR="00A8011A">
        <w:rPr>
          <w:rFonts w:hint="eastAsia"/>
          <w:lang w:val="es-ES"/>
        </w:rPr>
        <w:t>연구의</w:t>
      </w:r>
      <w:r w:rsidR="00A8011A">
        <w:rPr>
          <w:rFonts w:hint="eastAsia"/>
          <w:lang w:val="es-ES"/>
        </w:rPr>
        <w:t xml:space="preserve"> </w:t>
      </w:r>
      <w:r w:rsidR="00A8011A">
        <w:rPr>
          <w:rFonts w:hint="eastAsia"/>
          <w:lang w:val="es-ES"/>
        </w:rPr>
        <w:t>목표</w:t>
      </w:r>
      <w:bookmarkEnd w:id="83"/>
      <w:r w:rsidR="00906E9D" w:rsidRPr="00AF4D9B">
        <w:t>(Goals</w:t>
      </w:r>
      <w:r w:rsidR="00906E9D">
        <w:t xml:space="preserve"> </w:t>
      </w:r>
      <w:r w:rsidR="00906E9D">
        <w:rPr>
          <w:rFonts w:hint="eastAsia"/>
        </w:rPr>
        <w:t>of the Study</w:t>
      </w:r>
      <w:r w:rsidR="00906E9D" w:rsidRPr="00AF4D9B">
        <w:t>)</w:t>
      </w:r>
      <w:bookmarkEnd w:id="84"/>
    </w:p>
    <w:p w14:paraId="440136EB" w14:textId="77777777" w:rsidR="00A8011A" w:rsidRDefault="007B77A7" w:rsidP="00A8011A">
      <w:pPr>
        <w:pStyle w:val="Indented"/>
        <w:rPr>
          <w:lang w:eastAsia="ko-KR"/>
        </w:rPr>
      </w:pPr>
      <w:r>
        <w:rPr>
          <w:rFonts w:hint="eastAsia"/>
          <w:lang w:eastAsia="ko-KR"/>
        </w:rPr>
        <w:t>결론과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제안에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기대되는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일반적인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서술하라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논문을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이루기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기술하라</w:t>
      </w:r>
      <w:r>
        <w:rPr>
          <w:rFonts w:hint="eastAsia"/>
          <w:lang w:eastAsia="ko-KR"/>
        </w:rPr>
        <w:t>.</w:t>
      </w:r>
    </w:p>
    <w:p w14:paraId="7DA4A684" w14:textId="77777777" w:rsidR="007B77A7" w:rsidRDefault="007B77A7" w:rsidP="007B77A7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같다</w:t>
      </w:r>
      <w:r>
        <w:rPr>
          <w:rFonts w:hint="eastAsia"/>
          <w:lang w:eastAsia="ko-KR"/>
        </w:rPr>
        <w:t>.</w:t>
      </w:r>
    </w:p>
    <w:p w14:paraId="30950B4B" w14:textId="77777777" w:rsidR="007B77A7" w:rsidRDefault="007B77A7" w:rsidP="007B77A7">
      <w:pPr>
        <w:pStyle w:val="Indented"/>
        <w:rPr>
          <w:lang w:val="es-ES" w:eastAsia="ko-KR"/>
        </w:rPr>
      </w:pPr>
      <w:r>
        <w:rPr>
          <w:rFonts w:hint="eastAsia"/>
          <w:lang w:val="es-ES" w:eastAsia="ko-KR"/>
        </w:rPr>
        <w:t>첫째</w:t>
      </w:r>
      <w:r>
        <w:rPr>
          <w:rFonts w:hint="eastAsia"/>
          <w:lang w:val="es-ES" w:eastAsia="ko-KR"/>
        </w:rPr>
        <w:t>,</w:t>
      </w:r>
      <w:r>
        <w:rPr>
          <w:lang w:val="es-ES" w:eastAsia="ko-KR"/>
        </w:rPr>
        <w:t xml:space="preserve"> </w:t>
      </w:r>
      <w:proofErr w:type="spellStart"/>
      <w:r>
        <w:rPr>
          <w:rFonts w:hint="eastAsia"/>
          <w:lang w:val="es-ES" w:eastAsia="ko-KR"/>
        </w:rPr>
        <w:t>맥가브란이</w:t>
      </w:r>
      <w:proofErr w:type="spellEnd"/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주장한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개종을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교의적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관점에서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살펴보고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이해하는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것이다</w:t>
      </w:r>
      <w:r>
        <w:rPr>
          <w:rFonts w:hint="eastAsia"/>
          <w:lang w:val="es-ES" w:eastAsia="ko-KR"/>
        </w:rPr>
        <w:t>.</w:t>
      </w:r>
    </w:p>
    <w:p w14:paraId="60DF011B" w14:textId="77777777" w:rsidR="007B77A7" w:rsidRDefault="007B77A7" w:rsidP="007B77A7">
      <w:pPr>
        <w:pStyle w:val="Indented"/>
        <w:rPr>
          <w:lang w:val="es-ES" w:eastAsia="ko-KR"/>
        </w:rPr>
      </w:pPr>
      <w:r>
        <w:rPr>
          <w:rFonts w:hint="eastAsia"/>
          <w:lang w:val="es-ES" w:eastAsia="ko-KR"/>
        </w:rPr>
        <w:t>둘째</w:t>
      </w:r>
      <w:r>
        <w:rPr>
          <w:rFonts w:hint="eastAsia"/>
          <w:lang w:val="es-ES" w:eastAsia="ko-KR"/>
        </w:rPr>
        <w:t>,</w:t>
      </w:r>
      <w:r>
        <w:rPr>
          <w:lang w:val="es-ES" w:eastAsia="ko-KR"/>
        </w:rPr>
        <w:t xml:space="preserve"> </w:t>
      </w:r>
      <w:proofErr w:type="spellStart"/>
      <w:r>
        <w:rPr>
          <w:rFonts w:hint="eastAsia"/>
          <w:lang w:val="es-ES" w:eastAsia="ko-KR"/>
        </w:rPr>
        <w:t>맥가브란이</w:t>
      </w:r>
      <w:proofErr w:type="spellEnd"/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주장한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개종을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성경적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관점에서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이해하는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것이다</w:t>
      </w:r>
      <w:r>
        <w:rPr>
          <w:rFonts w:hint="eastAsia"/>
          <w:lang w:val="es-ES" w:eastAsia="ko-KR"/>
        </w:rPr>
        <w:t>.</w:t>
      </w:r>
      <w:r>
        <w:rPr>
          <w:lang w:val="es-ES" w:eastAsia="ko-KR"/>
        </w:rPr>
        <w:t xml:space="preserve"> </w:t>
      </w:r>
    </w:p>
    <w:p w14:paraId="663A3FE0" w14:textId="77777777" w:rsidR="007B77A7" w:rsidRDefault="007B77A7" w:rsidP="007B77A7">
      <w:pPr>
        <w:pStyle w:val="Indented"/>
        <w:rPr>
          <w:lang w:val="es-ES" w:eastAsia="ko-KR"/>
        </w:rPr>
      </w:pPr>
      <w:r>
        <w:rPr>
          <w:rFonts w:hint="eastAsia"/>
          <w:lang w:val="es-ES" w:eastAsia="ko-KR"/>
        </w:rPr>
        <w:t>셋째</w:t>
      </w:r>
      <w:r>
        <w:rPr>
          <w:rFonts w:hint="eastAsia"/>
          <w:lang w:val="es-ES" w:eastAsia="ko-KR"/>
        </w:rPr>
        <w:t>,</w:t>
      </w:r>
      <w:r>
        <w:rPr>
          <w:lang w:val="es-ES" w:eastAsia="ko-KR"/>
        </w:rPr>
        <w:t xml:space="preserve"> </w:t>
      </w:r>
      <w:proofErr w:type="spellStart"/>
      <w:r>
        <w:rPr>
          <w:rFonts w:hint="eastAsia"/>
          <w:lang w:val="es-ES" w:eastAsia="ko-KR"/>
        </w:rPr>
        <w:t>맥가브란이</w:t>
      </w:r>
      <w:proofErr w:type="spellEnd"/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말한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개종을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교회성장학의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관점에서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살펴보고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이해하는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것이다</w:t>
      </w:r>
      <w:r>
        <w:rPr>
          <w:rFonts w:hint="eastAsia"/>
          <w:lang w:val="es-ES" w:eastAsia="ko-KR"/>
        </w:rPr>
        <w:t>.</w:t>
      </w:r>
      <w:r>
        <w:rPr>
          <w:lang w:val="es-ES" w:eastAsia="ko-KR"/>
        </w:rPr>
        <w:t xml:space="preserve">  </w:t>
      </w:r>
    </w:p>
    <w:p w14:paraId="63B150C2" w14:textId="77777777" w:rsidR="007B77A7" w:rsidRPr="00C95C46" w:rsidRDefault="007B77A7" w:rsidP="007B77A7">
      <w:pPr>
        <w:pStyle w:val="Indented"/>
        <w:rPr>
          <w:szCs w:val="24"/>
          <w:lang w:val="es-ES" w:eastAsia="ko-KR"/>
        </w:rPr>
      </w:pPr>
      <w:r>
        <w:rPr>
          <w:rFonts w:hint="eastAsia"/>
          <w:lang w:val="es-ES" w:eastAsia="ko-KR"/>
        </w:rPr>
        <w:t>넷째</w:t>
      </w:r>
      <w:r>
        <w:rPr>
          <w:rFonts w:hint="eastAsia"/>
          <w:lang w:val="es-ES" w:eastAsia="ko-KR"/>
        </w:rPr>
        <w:t>,</w:t>
      </w:r>
      <w:r>
        <w:rPr>
          <w:lang w:val="es-ES" w:eastAsia="ko-KR"/>
        </w:rPr>
        <w:t xml:space="preserve"> </w:t>
      </w:r>
      <w:proofErr w:type="spellStart"/>
      <w:r>
        <w:rPr>
          <w:rFonts w:hint="eastAsia"/>
          <w:lang w:val="es-ES" w:eastAsia="ko-KR"/>
        </w:rPr>
        <w:t>맥가브란이</w:t>
      </w:r>
      <w:proofErr w:type="spellEnd"/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말한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개종을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기독교문명사의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관점에서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연구하고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이해하는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것이다</w:t>
      </w:r>
      <w:r>
        <w:rPr>
          <w:rFonts w:hint="eastAsia"/>
          <w:lang w:val="es-ES" w:eastAsia="ko-KR"/>
        </w:rPr>
        <w:t>.</w:t>
      </w:r>
    </w:p>
    <w:p w14:paraId="24742142" w14:textId="77777777" w:rsidR="007B77A7" w:rsidRPr="007B77A7" w:rsidRDefault="007B77A7" w:rsidP="00A8011A">
      <w:pPr>
        <w:pStyle w:val="Indented"/>
        <w:rPr>
          <w:lang w:val="es-ES" w:eastAsia="ko-KR"/>
        </w:rPr>
      </w:pPr>
    </w:p>
    <w:p w14:paraId="162CA158" w14:textId="141155FA" w:rsidR="00A8011A" w:rsidRDefault="00FB1A71" w:rsidP="007B77A7">
      <w:pPr>
        <w:pStyle w:val="Heading1st-Level"/>
      </w:pPr>
      <w:bookmarkStart w:id="85" w:name="_Toc96017779"/>
      <w:bookmarkStart w:id="86" w:name="_Toc191958830"/>
      <w:r>
        <w:rPr>
          <w:rFonts w:hint="eastAsia"/>
        </w:rPr>
        <w:t>1.5.</w:t>
      </w:r>
      <w:r w:rsidR="00A8011A">
        <w:rPr>
          <w:rFonts w:hint="eastAsia"/>
        </w:rPr>
        <w:t>연구의</w:t>
      </w:r>
      <w:r w:rsidR="00A8011A">
        <w:rPr>
          <w:rFonts w:hint="eastAsia"/>
        </w:rPr>
        <w:t xml:space="preserve"> </w:t>
      </w:r>
      <w:r w:rsidR="00A8011A">
        <w:rPr>
          <w:rFonts w:hint="eastAsia"/>
        </w:rPr>
        <w:t>중요성</w:t>
      </w:r>
      <w:bookmarkEnd w:id="85"/>
      <w:r w:rsidR="00906E9D" w:rsidRPr="00AF4D9B">
        <w:t>(Significance</w:t>
      </w:r>
      <w:r w:rsidR="00906E9D">
        <w:t xml:space="preserve"> </w:t>
      </w:r>
      <w:r w:rsidR="00906E9D">
        <w:rPr>
          <w:rFonts w:hint="eastAsia"/>
        </w:rPr>
        <w:t>of the Study</w:t>
      </w:r>
      <w:r w:rsidR="00906E9D" w:rsidRPr="00AF4D9B">
        <w:t>)</w:t>
      </w:r>
      <w:bookmarkEnd w:id="86"/>
    </w:p>
    <w:p w14:paraId="49366191" w14:textId="77777777" w:rsidR="007B77A7" w:rsidRDefault="007B77A7" w:rsidP="007B77A7">
      <w:pPr>
        <w:pStyle w:val="Indented"/>
        <w:rPr>
          <w:lang w:eastAsia="ko-KR"/>
        </w:rPr>
      </w:pPr>
      <w:r w:rsidRPr="007B77A7">
        <w:rPr>
          <w:rFonts w:hint="eastAsia"/>
          <w:lang w:eastAsia="ko-KR"/>
        </w:rPr>
        <w:t>연구를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완성한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후에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이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연구가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어떻게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사용되기를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기대하는가</w:t>
      </w:r>
      <w:r w:rsidRPr="007B77A7">
        <w:rPr>
          <w:rFonts w:hint="eastAsia"/>
          <w:lang w:eastAsia="ko-KR"/>
        </w:rPr>
        <w:t>?</w:t>
      </w:r>
      <w:r w:rsidRPr="007B77A7">
        <w:rPr>
          <w:lang w:eastAsia="ko-KR"/>
        </w:rPr>
        <w:t xml:space="preserve"> </w:t>
      </w:r>
      <w:r w:rsidRPr="007B77A7">
        <w:rPr>
          <w:rFonts w:hint="eastAsia"/>
          <w:lang w:eastAsia="ko-KR"/>
        </w:rPr>
        <w:t xml:space="preserve">a. </w:t>
      </w:r>
      <w:r w:rsidRPr="007B77A7">
        <w:rPr>
          <w:rFonts w:hint="eastAsia"/>
          <w:lang w:eastAsia="ko-KR"/>
        </w:rPr>
        <w:t>개인적으로</w:t>
      </w:r>
      <w:r w:rsidRPr="007B77A7">
        <w:rPr>
          <w:rFonts w:hint="eastAsia"/>
          <w:lang w:eastAsia="ko-KR"/>
        </w:rPr>
        <w:t xml:space="preserve"> b. </w:t>
      </w:r>
      <w:r w:rsidRPr="007B77A7">
        <w:rPr>
          <w:rFonts w:hint="eastAsia"/>
          <w:lang w:eastAsia="ko-KR"/>
        </w:rPr>
        <w:t>교회나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선교회를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위하여</w:t>
      </w:r>
      <w:r w:rsidRPr="007B77A7">
        <w:rPr>
          <w:rFonts w:hint="eastAsia"/>
          <w:lang w:eastAsia="ko-KR"/>
        </w:rPr>
        <w:t xml:space="preserve"> c. </w:t>
      </w:r>
      <w:r w:rsidRPr="007B77A7">
        <w:rPr>
          <w:rFonts w:hint="eastAsia"/>
          <w:lang w:eastAsia="ko-KR"/>
        </w:rPr>
        <w:t>일반적으로</w:t>
      </w:r>
      <w:r w:rsidRPr="007B77A7">
        <w:rPr>
          <w:rFonts w:hint="eastAsia"/>
          <w:lang w:eastAsia="ko-KR"/>
        </w:rPr>
        <w:t xml:space="preserve"> </w:t>
      </w:r>
      <w:proofErr w:type="spellStart"/>
      <w:r w:rsidRPr="007B77A7">
        <w:rPr>
          <w:rFonts w:hint="eastAsia"/>
          <w:lang w:eastAsia="ko-KR"/>
        </w:rPr>
        <w:t>목회학</w:t>
      </w:r>
      <w:proofErr w:type="spellEnd"/>
      <w:r w:rsidRPr="007B77A7">
        <w:rPr>
          <w:rFonts w:hint="eastAsia"/>
          <w:lang w:eastAsia="ko-KR"/>
        </w:rPr>
        <w:t>/</w:t>
      </w:r>
      <w:r w:rsidRPr="007B77A7">
        <w:rPr>
          <w:rFonts w:hint="eastAsia"/>
          <w:lang w:eastAsia="ko-KR"/>
        </w:rPr>
        <w:t>선교학을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위하여</w:t>
      </w:r>
    </w:p>
    <w:p w14:paraId="4649E525" w14:textId="77777777" w:rsidR="007B77A7" w:rsidRDefault="007B77A7" w:rsidP="007B77A7">
      <w:pPr>
        <w:pStyle w:val="Indented"/>
        <w:rPr>
          <w:lang w:eastAsia="ko-KR"/>
        </w:rPr>
      </w:pPr>
      <w:r>
        <w:rPr>
          <w:rFonts w:hint="eastAsia"/>
          <w:lang w:eastAsia="ko-KR"/>
        </w:rPr>
        <w:t>도널드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맥가브란이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얼마나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여겼는지에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올바로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생각하면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떠오르는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집단개종이론에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왜곡된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열정과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관심을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희석시킨다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문제이며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그리스도를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못하던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받아들이고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성숙한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제자로써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성장하는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변혁과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청지기적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삶을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이루는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기독교문명사적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개종이라는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관점에서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한국교회에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왜곡된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lastRenderedPageBreak/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학문적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랄프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윈터의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학문적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기초를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이루고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랄프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윈터의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안목인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기독교문명사에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끼쳤다</w:t>
      </w:r>
      <w:r>
        <w:rPr>
          <w:rStyle w:val="a3"/>
          <w:lang w:eastAsia="ko-KR"/>
        </w:rPr>
        <w:footnoteReference w:id="1"/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p w14:paraId="1BE8A4BE" w14:textId="77777777" w:rsidR="007B77A7" w:rsidRDefault="007B77A7" w:rsidP="007B77A7">
      <w:pPr>
        <w:pStyle w:val="Indented"/>
        <w:rPr>
          <w:lang w:eastAsia="ko-KR"/>
        </w:rPr>
      </w:pPr>
      <w:r>
        <w:rPr>
          <w:rFonts w:hint="eastAsia"/>
          <w:lang w:eastAsia="ko-KR"/>
        </w:rPr>
        <w:t>한국교회의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극복하기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핵심은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집중할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가진다</w:t>
      </w:r>
      <w:r>
        <w:rPr>
          <w:rFonts w:hint="eastAsia"/>
          <w:lang w:eastAsia="ko-KR"/>
        </w:rPr>
        <w:t>.</w:t>
      </w:r>
    </w:p>
    <w:p w14:paraId="4704E0DE" w14:textId="77777777" w:rsidR="007B77A7" w:rsidRPr="007B77A7" w:rsidRDefault="007B77A7" w:rsidP="007B77A7">
      <w:pPr>
        <w:pStyle w:val="Indented"/>
        <w:rPr>
          <w:lang w:eastAsia="ko-KR"/>
        </w:rPr>
      </w:pPr>
    </w:p>
    <w:p w14:paraId="2133884E" w14:textId="62732994" w:rsidR="00A8011A" w:rsidRDefault="00FB1A71" w:rsidP="007B77A7">
      <w:pPr>
        <w:pStyle w:val="Heading1st-Level"/>
      </w:pPr>
      <w:bookmarkStart w:id="87" w:name="_Toc96017780"/>
      <w:bookmarkStart w:id="88" w:name="_Toc191958831"/>
      <w:r>
        <w:rPr>
          <w:rFonts w:hint="eastAsia"/>
        </w:rPr>
        <w:t>1.6.</w:t>
      </w:r>
      <w:r w:rsidR="00A8011A">
        <w:rPr>
          <w:rFonts w:hint="eastAsia"/>
        </w:rPr>
        <w:t>연구의</w:t>
      </w:r>
      <w:r w:rsidR="00A8011A">
        <w:rPr>
          <w:rFonts w:hint="eastAsia"/>
        </w:rPr>
        <w:t xml:space="preserve"> </w:t>
      </w:r>
      <w:r w:rsidR="00A8011A">
        <w:rPr>
          <w:rFonts w:hint="eastAsia"/>
        </w:rPr>
        <w:t>핵심주제</w:t>
      </w:r>
      <w:bookmarkEnd w:id="87"/>
      <w:r w:rsidR="00906E9D" w:rsidRPr="00AF4D9B">
        <w:t>(Ce</w:t>
      </w:r>
      <w:r w:rsidR="00906E9D">
        <w:rPr>
          <w:rFonts w:hint="eastAsia"/>
        </w:rPr>
        <w:t>n</w:t>
      </w:r>
      <w:r w:rsidR="00906E9D" w:rsidRPr="00AF4D9B">
        <w:t>tral</w:t>
      </w:r>
      <w:r w:rsidR="00906E9D">
        <w:rPr>
          <w:rFonts w:hint="eastAsia"/>
        </w:rPr>
        <w:t xml:space="preserve"> </w:t>
      </w:r>
      <w:r w:rsidR="00906E9D" w:rsidRPr="00AF4D9B">
        <w:t>Research Issue)</w:t>
      </w:r>
      <w:bookmarkEnd w:id="88"/>
    </w:p>
    <w:p w14:paraId="5100E224" w14:textId="77777777" w:rsidR="007B77A7" w:rsidRDefault="007B77A7" w:rsidP="007B77A7">
      <w:pPr>
        <w:pStyle w:val="Indented"/>
        <w:rPr>
          <w:lang w:eastAsia="ko-KR"/>
        </w:rPr>
      </w:pPr>
      <w:bookmarkStart w:id="89" w:name="_Toc96017781"/>
      <w:r w:rsidRPr="007B77A7">
        <w:rPr>
          <w:rFonts w:hint="eastAsia"/>
          <w:lang w:eastAsia="ko-KR"/>
        </w:rPr>
        <w:t>핵심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연구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주제는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연구할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변수들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중에서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논문의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핵심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문제를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기술하는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진술문이다</w:t>
      </w:r>
      <w:r w:rsidRPr="007B77A7">
        <w:rPr>
          <w:rFonts w:hint="eastAsia"/>
          <w:lang w:eastAsia="ko-KR"/>
        </w:rPr>
        <w:t xml:space="preserve">. </w:t>
      </w:r>
      <w:r w:rsidRPr="007B77A7">
        <w:rPr>
          <w:rFonts w:hint="eastAsia"/>
          <w:lang w:eastAsia="ko-KR"/>
        </w:rPr>
        <w:t>핵심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연구질문은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연구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변수들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중에서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핵심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문제를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질문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형식으로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표현한</w:t>
      </w:r>
      <w:r w:rsidRPr="007B77A7">
        <w:rPr>
          <w:rFonts w:hint="eastAsia"/>
          <w:lang w:eastAsia="ko-KR"/>
        </w:rPr>
        <w:t xml:space="preserve">, </w:t>
      </w:r>
      <w:r w:rsidRPr="007B77A7">
        <w:rPr>
          <w:rFonts w:hint="eastAsia"/>
          <w:lang w:eastAsia="ko-KR"/>
        </w:rPr>
        <w:t>연구를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위한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최우선적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질문이다</w:t>
      </w:r>
      <w:r w:rsidRPr="007B77A7">
        <w:rPr>
          <w:rFonts w:hint="eastAsia"/>
          <w:lang w:eastAsia="ko-KR"/>
        </w:rPr>
        <w:t>.</w:t>
      </w:r>
      <w:r w:rsidRPr="007B77A7">
        <w:rPr>
          <w:rFonts w:hint="eastAsia"/>
          <w:lang w:eastAsia="ko-KR"/>
        </w:rPr>
        <w:t>”</w:t>
      </w:r>
      <w:r w:rsidRPr="007B77A7">
        <w:rPr>
          <w:rFonts w:hint="eastAsia"/>
          <w:lang w:eastAsia="ko-KR"/>
        </w:rPr>
        <w:t xml:space="preserve"> (Elliston 166).</w:t>
      </w:r>
      <w:r w:rsidRPr="007B77A7">
        <w:rPr>
          <w:lang w:eastAsia="ko-KR"/>
        </w:rPr>
        <w:t xml:space="preserve"> </w:t>
      </w:r>
    </w:p>
    <w:p w14:paraId="29F055B2" w14:textId="77777777" w:rsidR="007B77A7" w:rsidRDefault="007B77A7" w:rsidP="007B77A7">
      <w:pPr>
        <w:pStyle w:val="Indented"/>
        <w:rPr>
          <w:lang w:eastAsia="ko-KR"/>
        </w:rPr>
      </w:pPr>
      <w:r w:rsidRPr="007B77A7">
        <w:rPr>
          <w:rFonts w:hint="eastAsia"/>
          <w:lang w:eastAsia="ko-KR"/>
        </w:rPr>
        <w:t>예문</w:t>
      </w:r>
      <w:r w:rsidRPr="007B77A7">
        <w:rPr>
          <w:rFonts w:hint="eastAsia"/>
          <w:lang w:eastAsia="ko-KR"/>
        </w:rPr>
        <w:t>:</w:t>
      </w:r>
      <w:r w:rsidRPr="007B77A7">
        <w:rPr>
          <w:lang w:eastAsia="ko-KR"/>
        </w:rPr>
        <w:t xml:space="preserve"> </w:t>
      </w:r>
      <w:r w:rsidRPr="007B77A7">
        <w:rPr>
          <w:rFonts w:hint="eastAsia"/>
          <w:lang w:eastAsia="ko-KR"/>
        </w:rPr>
        <w:t>본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연구에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역점을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두고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다루려고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하는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핵심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연구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주제는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호스피스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선교와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임종환자</w:t>
      </w:r>
      <w:r w:rsidRPr="007B77A7">
        <w:rPr>
          <w:lang w:eastAsia="ko-KR"/>
        </w:rPr>
        <w:t xml:space="preserve"> </w:t>
      </w:r>
      <w:r w:rsidRPr="007B77A7">
        <w:rPr>
          <w:lang w:eastAsia="ko-KR"/>
        </w:rPr>
        <w:t>그리고</w:t>
      </w:r>
      <w:r w:rsidRPr="007B77A7">
        <w:rPr>
          <w:lang w:eastAsia="ko-KR"/>
        </w:rPr>
        <w:t xml:space="preserve"> </w:t>
      </w:r>
      <w:r w:rsidRPr="007B77A7">
        <w:rPr>
          <w:lang w:eastAsia="ko-KR"/>
        </w:rPr>
        <w:t>그의</w:t>
      </w:r>
      <w:r w:rsidRPr="007B77A7">
        <w:rPr>
          <w:lang w:eastAsia="ko-KR"/>
        </w:rPr>
        <w:t xml:space="preserve"> </w:t>
      </w:r>
      <w:r w:rsidRPr="007B77A7">
        <w:rPr>
          <w:lang w:eastAsia="ko-KR"/>
        </w:rPr>
        <w:t>가족들을</w:t>
      </w:r>
      <w:r w:rsidRPr="007B77A7">
        <w:rPr>
          <w:lang w:eastAsia="ko-KR"/>
        </w:rPr>
        <w:t xml:space="preserve"> </w:t>
      </w:r>
      <w:r w:rsidRPr="007B77A7">
        <w:rPr>
          <w:lang w:eastAsia="ko-KR"/>
        </w:rPr>
        <w:t>향한</w:t>
      </w:r>
      <w:r w:rsidRPr="007B77A7">
        <w:rPr>
          <w:lang w:eastAsia="ko-KR"/>
        </w:rPr>
        <w:t xml:space="preserve"> </w:t>
      </w:r>
      <w:r w:rsidRPr="007B77A7">
        <w:rPr>
          <w:lang w:eastAsia="ko-KR"/>
        </w:rPr>
        <w:t>목회적</w:t>
      </w:r>
      <w:r w:rsidRPr="007B77A7">
        <w:rPr>
          <w:lang w:eastAsia="ko-KR"/>
        </w:rPr>
        <w:t xml:space="preserve"> </w:t>
      </w:r>
      <w:r w:rsidRPr="007B77A7">
        <w:rPr>
          <w:lang w:eastAsia="ko-KR"/>
        </w:rPr>
        <w:t>돌봄과의</w:t>
      </w:r>
      <w:r w:rsidRPr="007B77A7">
        <w:rPr>
          <w:lang w:eastAsia="ko-KR"/>
        </w:rPr>
        <w:t xml:space="preserve"> </w:t>
      </w:r>
      <w:r w:rsidRPr="007B77A7">
        <w:rPr>
          <w:rFonts w:hint="eastAsia"/>
          <w:lang w:eastAsia="ko-KR"/>
        </w:rPr>
        <w:t>상관</w:t>
      </w:r>
      <w:r w:rsidRPr="007B77A7">
        <w:rPr>
          <w:lang w:eastAsia="ko-KR"/>
        </w:rPr>
        <w:t>관계</w:t>
      </w:r>
      <w:r w:rsidRPr="007B77A7">
        <w:rPr>
          <w:rFonts w:hint="eastAsia"/>
          <w:lang w:eastAsia="ko-KR"/>
        </w:rPr>
        <w:t>에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대한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목회학적</w:t>
      </w:r>
      <w:r w:rsidRPr="007B77A7">
        <w:rPr>
          <w:rFonts w:hint="eastAsia"/>
          <w:lang w:eastAsia="ko-KR"/>
        </w:rPr>
        <w:t xml:space="preserve"> </w:t>
      </w:r>
      <w:r w:rsidRPr="007B77A7">
        <w:rPr>
          <w:rFonts w:hint="eastAsia"/>
          <w:lang w:eastAsia="ko-KR"/>
        </w:rPr>
        <w:t>기술</w:t>
      </w:r>
      <w:r w:rsidRPr="007B77A7">
        <w:rPr>
          <w:lang w:eastAsia="ko-KR"/>
        </w:rPr>
        <w:t>이다</w:t>
      </w:r>
      <w:r w:rsidRPr="007B77A7">
        <w:rPr>
          <w:lang w:eastAsia="ko-KR"/>
        </w:rPr>
        <w:t>.</w:t>
      </w:r>
    </w:p>
    <w:p w14:paraId="0414669C" w14:textId="77777777" w:rsidR="007B77A7" w:rsidRDefault="007B77A7" w:rsidP="007B77A7">
      <w:pPr>
        <w:pStyle w:val="Indented"/>
        <w:rPr>
          <w:lang w:val="es-ES"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핵심주제는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기술이다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p w14:paraId="1DB11317" w14:textId="77777777" w:rsidR="007B77A7" w:rsidRPr="007B77A7" w:rsidRDefault="007B77A7" w:rsidP="007B77A7">
      <w:pPr>
        <w:pStyle w:val="Indented"/>
        <w:rPr>
          <w:lang w:val="es-ES" w:eastAsia="ko-KR"/>
        </w:rPr>
      </w:pPr>
    </w:p>
    <w:p w14:paraId="2D361779" w14:textId="4D3815B7" w:rsidR="00A8011A" w:rsidRDefault="00FB1A71" w:rsidP="007B77A7">
      <w:pPr>
        <w:pStyle w:val="Heading1st-Level"/>
      </w:pPr>
      <w:bookmarkStart w:id="90" w:name="_Toc191958832"/>
      <w:r>
        <w:rPr>
          <w:rFonts w:hint="eastAsia"/>
        </w:rPr>
        <w:t>1.7.</w:t>
      </w:r>
      <w:r w:rsidR="00A8011A">
        <w:rPr>
          <w:rFonts w:hint="eastAsia"/>
        </w:rPr>
        <w:t>연구</w:t>
      </w:r>
      <w:r w:rsidR="00A8011A">
        <w:rPr>
          <w:rFonts w:hint="eastAsia"/>
        </w:rPr>
        <w:t xml:space="preserve"> </w:t>
      </w:r>
      <w:r w:rsidR="00A8011A">
        <w:rPr>
          <w:rFonts w:hint="eastAsia"/>
        </w:rPr>
        <w:t>질문</w:t>
      </w:r>
      <w:bookmarkEnd w:id="89"/>
      <w:r w:rsidR="00906E9D" w:rsidRPr="00AF4D9B">
        <w:t>(</w:t>
      </w:r>
      <w:r w:rsidR="00906E9D">
        <w:t xml:space="preserve">Research </w:t>
      </w:r>
      <w:r w:rsidR="00906E9D" w:rsidRPr="00AF4D9B">
        <w:t>Questions)</w:t>
      </w:r>
      <w:bookmarkEnd w:id="90"/>
    </w:p>
    <w:p w14:paraId="0F2F46B1" w14:textId="77777777" w:rsidR="00906E9D" w:rsidRDefault="00906E9D" w:rsidP="00906E9D">
      <w:pPr>
        <w:pStyle w:val="Indented"/>
        <w:rPr>
          <w:lang w:eastAsia="ko-KR"/>
        </w:rPr>
      </w:pPr>
      <w:r>
        <w:rPr>
          <w:rFonts w:hint="eastAsia"/>
          <w:lang w:eastAsia="ko-KR"/>
        </w:rPr>
        <w:t>핵심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논지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변수들을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분명하게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제시하는</w:t>
      </w:r>
      <w:r>
        <w:rPr>
          <w:rFonts w:hint="eastAsia"/>
          <w:lang w:eastAsia="ko-KR"/>
        </w:rPr>
        <w:t xml:space="preserve"> 3-5</w:t>
      </w:r>
      <w:r>
        <w:rPr>
          <w:rFonts w:hint="eastAsia"/>
          <w:lang w:eastAsia="ko-KR"/>
        </w:rPr>
        <w:t>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질문형식으로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작성하라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연구질문들은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“핵심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다루기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알아야만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무엇인가</w:t>
      </w:r>
      <w:r>
        <w:rPr>
          <w:rFonts w:hint="eastAsia"/>
          <w:lang w:eastAsia="ko-KR"/>
        </w:rPr>
        <w:t>?</w:t>
      </w:r>
      <w:r>
        <w:rPr>
          <w:rFonts w:hint="eastAsia"/>
          <w:lang w:eastAsia="ko-KR"/>
        </w:rPr>
        <w:t>”라는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답하는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연구질문들은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핵심주제가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질문은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변수만을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23B79D97" w14:textId="77777777" w:rsidR="00906E9D" w:rsidRPr="00906E9D" w:rsidRDefault="00906E9D" w:rsidP="00906E9D">
      <w:pPr>
        <w:pStyle w:val="Indented"/>
        <w:rPr>
          <w:lang w:eastAsia="ko-KR"/>
        </w:rPr>
      </w:pPr>
    </w:p>
    <w:p w14:paraId="5625608D" w14:textId="77777777" w:rsidR="00906E9D" w:rsidRDefault="00906E9D" w:rsidP="00906E9D">
      <w:pPr>
        <w:pStyle w:val="Indented"/>
        <w:rPr>
          <w:lang w:eastAsia="ko-KR"/>
        </w:rPr>
      </w:pPr>
      <w:r>
        <w:rPr>
          <w:rFonts w:hint="eastAsia"/>
          <w:lang w:eastAsia="ko-KR"/>
        </w:rPr>
        <w:lastRenderedPageBreak/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연구질문은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같다</w:t>
      </w:r>
      <w:r>
        <w:rPr>
          <w:rFonts w:hint="eastAsia"/>
          <w:lang w:eastAsia="ko-KR"/>
        </w:rPr>
        <w:t>.</w:t>
      </w:r>
    </w:p>
    <w:p w14:paraId="72F5F1FD" w14:textId="77777777" w:rsidR="00906E9D" w:rsidRDefault="00906E9D" w:rsidP="00906E9D">
      <w:pPr>
        <w:pStyle w:val="Indented"/>
        <w:rPr>
          <w:lang w:eastAsia="ko-KR"/>
        </w:rPr>
      </w:pPr>
      <w:r>
        <w:rPr>
          <w:rFonts w:hint="eastAsia"/>
          <w:lang w:eastAsia="ko-KR"/>
        </w:rPr>
        <w:t>첫째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도널드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교의적으로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있는가</w:t>
      </w:r>
      <w:r>
        <w:rPr>
          <w:rFonts w:hint="eastAsia"/>
          <w:lang w:eastAsia="ko-KR"/>
        </w:rPr>
        <w:t>?</w:t>
      </w:r>
    </w:p>
    <w:p w14:paraId="60515EE9" w14:textId="77777777" w:rsidR="00906E9D" w:rsidRDefault="00906E9D" w:rsidP="00906E9D">
      <w:pPr>
        <w:pStyle w:val="Indented"/>
        <w:rPr>
          <w:lang w:eastAsia="ko-KR"/>
        </w:rPr>
      </w:pPr>
      <w:r>
        <w:rPr>
          <w:rFonts w:hint="eastAsia"/>
          <w:lang w:eastAsia="ko-KR"/>
        </w:rPr>
        <w:t>둘째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도널드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성경적으로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있는가</w:t>
      </w:r>
      <w:r>
        <w:rPr>
          <w:rFonts w:hint="eastAsia"/>
          <w:lang w:eastAsia="ko-KR"/>
        </w:rPr>
        <w:t>?</w:t>
      </w:r>
    </w:p>
    <w:p w14:paraId="2CB2EEFB" w14:textId="77777777" w:rsidR="00906E9D" w:rsidRDefault="00906E9D" w:rsidP="00906E9D">
      <w:pPr>
        <w:pStyle w:val="Indented"/>
        <w:rPr>
          <w:lang w:eastAsia="ko-KR"/>
        </w:rPr>
      </w:pPr>
      <w:r>
        <w:rPr>
          <w:rFonts w:hint="eastAsia"/>
          <w:lang w:eastAsia="ko-KR"/>
        </w:rPr>
        <w:t>셋째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도널드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학자들이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있는가</w:t>
      </w:r>
      <w:r>
        <w:rPr>
          <w:rFonts w:hint="eastAsia"/>
          <w:lang w:eastAsia="ko-KR"/>
        </w:rPr>
        <w:t>?</w:t>
      </w:r>
      <w:r w:rsidRPr="001E121F">
        <w:rPr>
          <w:rFonts w:hint="eastAsia"/>
          <w:lang w:eastAsia="ko-KR"/>
        </w:rPr>
        <w:t xml:space="preserve"> </w:t>
      </w:r>
    </w:p>
    <w:p w14:paraId="6786E0F5" w14:textId="77777777" w:rsidR="00906E9D" w:rsidRPr="001E121F" w:rsidRDefault="00906E9D" w:rsidP="00906E9D">
      <w:pPr>
        <w:pStyle w:val="Indented"/>
        <w:rPr>
          <w:lang w:val="es-ES" w:eastAsia="ko-KR"/>
        </w:rPr>
      </w:pPr>
      <w:r>
        <w:rPr>
          <w:rFonts w:hint="eastAsia"/>
          <w:lang w:eastAsia="ko-KR"/>
        </w:rPr>
        <w:t>넷째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도널드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문명사에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있는가</w:t>
      </w:r>
      <w:r>
        <w:rPr>
          <w:rFonts w:hint="eastAsia"/>
          <w:lang w:eastAsia="ko-KR"/>
        </w:rPr>
        <w:t>?</w:t>
      </w:r>
    </w:p>
    <w:p w14:paraId="3C7105AC" w14:textId="77777777" w:rsidR="00906E9D" w:rsidRPr="00906E9D" w:rsidRDefault="00906E9D" w:rsidP="00906E9D">
      <w:pPr>
        <w:pStyle w:val="Indented"/>
        <w:rPr>
          <w:lang w:val="es-ES" w:eastAsia="ko-KR"/>
        </w:rPr>
      </w:pPr>
    </w:p>
    <w:p w14:paraId="56F37C30" w14:textId="2647B4AA" w:rsidR="00A8011A" w:rsidRDefault="00FB1A71" w:rsidP="007B77A7">
      <w:pPr>
        <w:pStyle w:val="Heading1st-Level"/>
      </w:pPr>
      <w:bookmarkStart w:id="91" w:name="_Toc96017782"/>
      <w:bookmarkStart w:id="92" w:name="_Toc191958833"/>
      <w:r>
        <w:rPr>
          <w:rFonts w:hint="eastAsia"/>
        </w:rPr>
        <w:t>1.7.</w:t>
      </w:r>
      <w:r w:rsidR="00A8011A">
        <w:rPr>
          <w:rFonts w:hint="eastAsia"/>
        </w:rPr>
        <w:t>연구의</w:t>
      </w:r>
      <w:r w:rsidR="00A8011A">
        <w:rPr>
          <w:rFonts w:hint="eastAsia"/>
        </w:rPr>
        <w:t xml:space="preserve"> </w:t>
      </w:r>
      <w:r w:rsidR="00A8011A">
        <w:rPr>
          <w:rFonts w:hint="eastAsia"/>
        </w:rPr>
        <w:t>범위와</w:t>
      </w:r>
      <w:r w:rsidR="00A8011A">
        <w:rPr>
          <w:rFonts w:hint="eastAsia"/>
        </w:rPr>
        <w:t xml:space="preserve"> </w:t>
      </w:r>
      <w:r w:rsidR="00A8011A">
        <w:rPr>
          <w:rFonts w:hint="eastAsia"/>
        </w:rPr>
        <w:t>한계</w:t>
      </w:r>
      <w:bookmarkEnd w:id="91"/>
      <w:r w:rsidR="00906E9D" w:rsidRPr="00AF4D9B">
        <w:t>(Delimitations)</w:t>
      </w:r>
      <w:bookmarkEnd w:id="92"/>
    </w:p>
    <w:p w14:paraId="55F01C12" w14:textId="77777777" w:rsidR="00906E9D" w:rsidRDefault="00906E9D" w:rsidP="00A8011A">
      <w:pPr>
        <w:pStyle w:val="Indented"/>
        <w:rPr>
          <w:lang w:eastAsia="ko-KR"/>
        </w:rPr>
      </w:pPr>
      <w:r w:rsidRPr="00906E9D">
        <w:rPr>
          <w:rFonts w:hint="eastAsia"/>
          <w:lang w:eastAsia="ko-KR"/>
        </w:rPr>
        <w:t>연구자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스스로가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설정한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프로젝트의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경계를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명확히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7771C82F" w14:textId="77777777" w:rsidR="00906E9D" w:rsidRPr="000D68E8" w:rsidRDefault="00906E9D" w:rsidP="00906E9D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범위는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가졌던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구령에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열정에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포커스를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변혁시키는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개종이었다는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증명해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한계로서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세계선교와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한국교회에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끼친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배제될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사례연구보다는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학문적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밝힌다</w:t>
      </w:r>
      <w:r>
        <w:rPr>
          <w:rFonts w:hint="eastAsia"/>
          <w:lang w:eastAsia="ko-KR"/>
        </w:rPr>
        <w:t xml:space="preserve">. </w:t>
      </w:r>
    </w:p>
    <w:p w14:paraId="6319B79F" w14:textId="77777777" w:rsidR="00A8011A" w:rsidRPr="00906E9D" w:rsidRDefault="00A8011A" w:rsidP="00A8011A">
      <w:pPr>
        <w:pStyle w:val="Indented"/>
        <w:rPr>
          <w:lang w:eastAsia="ko-KR"/>
        </w:rPr>
      </w:pPr>
    </w:p>
    <w:p w14:paraId="6CA63509" w14:textId="6F475183" w:rsidR="00A8011A" w:rsidRDefault="00FB1A71" w:rsidP="007B77A7">
      <w:pPr>
        <w:pStyle w:val="Heading1st-Level"/>
      </w:pPr>
      <w:bookmarkStart w:id="93" w:name="_Toc96017783"/>
      <w:bookmarkStart w:id="94" w:name="_Toc191958834"/>
      <w:r>
        <w:rPr>
          <w:rFonts w:hint="eastAsia"/>
        </w:rPr>
        <w:t>1.8.</w:t>
      </w:r>
      <w:r w:rsidR="00A8011A">
        <w:rPr>
          <w:rFonts w:hint="eastAsia"/>
        </w:rPr>
        <w:t>용어의</w:t>
      </w:r>
      <w:r w:rsidR="00A8011A">
        <w:rPr>
          <w:rFonts w:hint="eastAsia"/>
        </w:rPr>
        <w:t xml:space="preserve"> </w:t>
      </w:r>
      <w:r w:rsidR="00A8011A">
        <w:rPr>
          <w:rFonts w:hint="eastAsia"/>
        </w:rPr>
        <w:t>정의</w:t>
      </w:r>
      <w:bookmarkEnd w:id="93"/>
      <w:r w:rsidR="00906E9D" w:rsidRPr="00AF4D9B">
        <w:t>(Definitions)</w:t>
      </w:r>
      <w:bookmarkEnd w:id="94"/>
    </w:p>
    <w:p w14:paraId="3F4D9826" w14:textId="77777777" w:rsidR="00906E9D" w:rsidRDefault="00906E9D" w:rsidP="00A8011A">
      <w:pPr>
        <w:pStyle w:val="Indented"/>
        <w:rPr>
          <w:lang w:eastAsia="ko-KR"/>
        </w:rPr>
      </w:pPr>
      <w:r w:rsidRPr="00906E9D">
        <w:rPr>
          <w:rFonts w:hint="eastAsia"/>
          <w:lang w:eastAsia="ko-KR"/>
        </w:rPr>
        <w:t>문제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진술에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중심이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되는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변수에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용어를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정의한다</w:t>
      </w:r>
    </w:p>
    <w:p w14:paraId="1ED2C9A4" w14:textId="77777777" w:rsidR="00906E9D" w:rsidRDefault="00906E9D" w:rsidP="00A8011A">
      <w:pPr>
        <w:pStyle w:val="Indented"/>
        <w:rPr>
          <w:lang w:eastAsia="ko-KR"/>
        </w:rPr>
      </w:pPr>
    </w:p>
    <w:p w14:paraId="178E5845" w14:textId="31676055" w:rsidR="00A8011A" w:rsidRDefault="00FB1A71" w:rsidP="007B77A7">
      <w:pPr>
        <w:pStyle w:val="Heading1st-Level"/>
      </w:pPr>
      <w:bookmarkStart w:id="95" w:name="_Toc96017784"/>
      <w:bookmarkStart w:id="96" w:name="_Toc191958835"/>
      <w:r>
        <w:rPr>
          <w:rFonts w:hint="eastAsia"/>
        </w:rPr>
        <w:lastRenderedPageBreak/>
        <w:t>1.9.</w:t>
      </w:r>
      <w:r w:rsidR="00A8011A">
        <w:rPr>
          <w:rFonts w:hint="eastAsia"/>
        </w:rPr>
        <w:t>연구의</w:t>
      </w:r>
      <w:r w:rsidR="00A8011A">
        <w:rPr>
          <w:rFonts w:hint="eastAsia"/>
        </w:rPr>
        <w:t xml:space="preserve"> </w:t>
      </w:r>
      <w:r w:rsidR="00A8011A">
        <w:rPr>
          <w:rFonts w:hint="eastAsia"/>
        </w:rPr>
        <w:t>가정</w:t>
      </w:r>
      <w:bookmarkEnd w:id="95"/>
      <w:r w:rsidR="00906E9D">
        <w:rPr>
          <w:rFonts w:hint="eastAsia"/>
          <w:lang w:val="es-ES"/>
        </w:rPr>
        <w:t>(</w:t>
      </w:r>
      <w:r w:rsidR="00906E9D">
        <w:rPr>
          <w:lang w:val="es-ES"/>
        </w:rPr>
        <w:t>Assumptions</w:t>
      </w:r>
      <w:r w:rsidR="00906E9D">
        <w:rPr>
          <w:rFonts w:hint="eastAsia"/>
          <w:lang w:val="es-ES"/>
        </w:rPr>
        <w:t>)</w:t>
      </w:r>
      <w:bookmarkEnd w:id="96"/>
    </w:p>
    <w:p w14:paraId="4ADD11AD" w14:textId="77777777" w:rsidR="00A8011A" w:rsidRPr="009E7264" w:rsidRDefault="00906E9D" w:rsidP="00A8011A">
      <w:pPr>
        <w:pStyle w:val="Indented"/>
        <w:rPr>
          <w:lang w:eastAsia="ko-KR"/>
        </w:rPr>
      </w:pPr>
      <w:r w:rsidRPr="00906E9D">
        <w:rPr>
          <w:rFonts w:hint="eastAsia"/>
          <w:lang w:eastAsia="ko-KR"/>
        </w:rPr>
        <w:t>자신의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신념</w:t>
      </w:r>
      <w:r w:rsidRPr="00906E9D">
        <w:rPr>
          <w:rFonts w:hint="eastAsia"/>
          <w:lang w:eastAsia="ko-KR"/>
        </w:rPr>
        <w:t xml:space="preserve">, </w:t>
      </w:r>
      <w:r w:rsidRPr="00906E9D">
        <w:rPr>
          <w:rFonts w:hint="eastAsia"/>
          <w:lang w:eastAsia="ko-KR"/>
        </w:rPr>
        <w:t>확신</w:t>
      </w:r>
      <w:r w:rsidRPr="00906E9D">
        <w:rPr>
          <w:rFonts w:hint="eastAsia"/>
          <w:lang w:eastAsia="ko-KR"/>
        </w:rPr>
        <w:t xml:space="preserve">, </w:t>
      </w:r>
      <w:r w:rsidRPr="00906E9D">
        <w:rPr>
          <w:rFonts w:hint="eastAsia"/>
          <w:lang w:eastAsia="ko-KR"/>
        </w:rPr>
        <w:t>전제</w:t>
      </w:r>
      <w:r w:rsidRPr="00906E9D">
        <w:rPr>
          <w:rFonts w:hint="eastAsia"/>
          <w:lang w:eastAsia="ko-KR"/>
        </w:rPr>
        <w:t xml:space="preserve">, </w:t>
      </w:r>
      <w:r w:rsidRPr="00906E9D">
        <w:rPr>
          <w:rFonts w:hint="eastAsia"/>
          <w:lang w:eastAsia="ko-KR"/>
        </w:rPr>
        <w:t>의견</w:t>
      </w:r>
      <w:r w:rsidRPr="00906E9D">
        <w:rPr>
          <w:rFonts w:hint="eastAsia"/>
          <w:lang w:eastAsia="ko-KR"/>
        </w:rPr>
        <w:t xml:space="preserve">, </w:t>
      </w:r>
      <w:r w:rsidRPr="00906E9D">
        <w:rPr>
          <w:rFonts w:hint="eastAsia"/>
          <w:lang w:eastAsia="ko-KR"/>
        </w:rPr>
        <w:t>또는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중요한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견해로서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연구의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결과의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조건이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되며</w:t>
      </w:r>
      <w:r w:rsidRPr="00906E9D">
        <w:rPr>
          <w:rFonts w:hint="eastAsia"/>
          <w:lang w:eastAsia="ko-KR"/>
        </w:rPr>
        <w:t xml:space="preserve">, </w:t>
      </w:r>
      <w:r w:rsidRPr="00906E9D">
        <w:rPr>
          <w:rFonts w:hint="eastAsia"/>
          <w:lang w:eastAsia="ko-KR"/>
        </w:rPr>
        <w:t>타인에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의하여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지켜져야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할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필요가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있는</w:t>
      </w:r>
      <w:r w:rsidRPr="00906E9D">
        <w:rPr>
          <w:rFonts w:hint="eastAsia"/>
          <w:lang w:eastAsia="ko-KR"/>
        </w:rPr>
        <w:t xml:space="preserve"> </w:t>
      </w:r>
      <w:r w:rsidRPr="00906E9D"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기술한다</w:t>
      </w:r>
      <w:r>
        <w:rPr>
          <w:rFonts w:hint="eastAsia"/>
          <w:lang w:eastAsia="ko-KR"/>
        </w:rPr>
        <w:t>.</w:t>
      </w:r>
    </w:p>
    <w:p w14:paraId="1DFC060C" w14:textId="77777777" w:rsidR="00906E9D" w:rsidRPr="00C6638A" w:rsidRDefault="00906E9D" w:rsidP="00906E9D">
      <w:pPr>
        <w:pStyle w:val="Indented"/>
        <w:rPr>
          <w:lang w:eastAsia="ko-KR"/>
        </w:rPr>
      </w:pPr>
      <w:r w:rsidRPr="00C6638A">
        <w:rPr>
          <w:lang w:eastAsia="ko-KR"/>
        </w:rPr>
        <w:t>본</w:t>
      </w:r>
      <w:r w:rsidRPr="00C6638A">
        <w:rPr>
          <w:lang w:eastAsia="ko-KR"/>
        </w:rPr>
        <w:t xml:space="preserve"> </w:t>
      </w:r>
      <w:r w:rsidRPr="00C6638A">
        <w:rPr>
          <w:lang w:eastAsia="ko-KR"/>
        </w:rPr>
        <w:t>연구는</w:t>
      </w:r>
      <w:r w:rsidRPr="00C6638A">
        <w:rPr>
          <w:lang w:eastAsia="ko-KR"/>
        </w:rPr>
        <w:t xml:space="preserve"> </w:t>
      </w:r>
      <w:r w:rsidRPr="00C6638A">
        <w:rPr>
          <w:lang w:eastAsia="ko-KR"/>
        </w:rPr>
        <w:t>다음과</w:t>
      </w:r>
      <w:r w:rsidRPr="00C6638A">
        <w:rPr>
          <w:lang w:eastAsia="ko-KR"/>
        </w:rPr>
        <w:t xml:space="preserve"> </w:t>
      </w:r>
      <w:r w:rsidRPr="00C6638A">
        <w:rPr>
          <w:lang w:eastAsia="ko-KR"/>
        </w:rPr>
        <w:t>같은</w:t>
      </w:r>
      <w:r w:rsidRPr="00C6638A">
        <w:rPr>
          <w:lang w:eastAsia="ko-KR"/>
        </w:rPr>
        <w:t xml:space="preserve"> </w:t>
      </w:r>
      <w:r w:rsidRPr="00C6638A">
        <w:rPr>
          <w:lang w:eastAsia="ko-KR"/>
        </w:rPr>
        <w:t>가정을</w:t>
      </w:r>
      <w:r w:rsidRPr="00C6638A">
        <w:rPr>
          <w:lang w:eastAsia="ko-KR"/>
        </w:rPr>
        <w:t xml:space="preserve"> </w:t>
      </w:r>
      <w:r>
        <w:rPr>
          <w:rFonts w:hint="eastAsia"/>
          <w:lang w:eastAsia="ko-KR"/>
        </w:rPr>
        <w:t>중심</w:t>
      </w:r>
      <w:r w:rsidRPr="00C6638A">
        <w:rPr>
          <w:lang w:eastAsia="ko-KR"/>
        </w:rPr>
        <w:t>으로</w:t>
      </w:r>
      <w:r w:rsidRPr="00C6638A">
        <w:rPr>
          <w:lang w:eastAsia="ko-KR"/>
        </w:rPr>
        <w:t xml:space="preserve"> </w:t>
      </w:r>
      <w:r w:rsidRPr="00C6638A">
        <w:rPr>
          <w:lang w:eastAsia="ko-KR"/>
        </w:rPr>
        <w:t>진행</w:t>
      </w:r>
      <w:r>
        <w:rPr>
          <w:rFonts w:hint="eastAsia"/>
          <w:lang w:eastAsia="ko-KR"/>
        </w:rPr>
        <w:t>된다</w:t>
      </w:r>
      <w:r w:rsidRPr="00C6638A">
        <w:rPr>
          <w:lang w:eastAsia="ko-KR"/>
        </w:rPr>
        <w:t>.</w:t>
      </w:r>
      <w:r>
        <w:rPr>
          <w:rStyle w:val="a3"/>
        </w:rPr>
        <w:footnoteReference w:id="2"/>
      </w:r>
    </w:p>
    <w:p w14:paraId="6880B8EC" w14:textId="77777777" w:rsidR="00906E9D" w:rsidRDefault="00906E9D" w:rsidP="00700F08">
      <w:pPr>
        <w:pStyle w:val="Indented"/>
        <w:numPr>
          <w:ilvl w:val="0"/>
          <w:numId w:val="8"/>
        </w:numPr>
        <w:jc w:val="left"/>
        <w:rPr>
          <w:lang w:eastAsia="ko-KR"/>
        </w:rPr>
      </w:pPr>
      <w:r w:rsidRPr="00C6638A">
        <w:rPr>
          <w:lang w:eastAsia="ko-KR"/>
        </w:rPr>
        <w:t>본</w:t>
      </w:r>
      <w:r w:rsidRPr="00C6638A">
        <w:rPr>
          <w:lang w:eastAsia="ko-KR"/>
        </w:rPr>
        <w:t xml:space="preserve"> </w:t>
      </w:r>
      <w:r w:rsidRPr="00C6638A">
        <w:rPr>
          <w:lang w:eastAsia="ko-KR"/>
        </w:rPr>
        <w:t>연구는</w:t>
      </w:r>
      <w:r w:rsidRPr="00C6638A"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선교전략을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새롭게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창조했다기보다는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30</w:t>
      </w:r>
      <w:r>
        <w:rPr>
          <w:rFonts w:hint="eastAsia"/>
          <w:lang w:eastAsia="ko-KR"/>
        </w:rPr>
        <w:t>여년간의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인도선교현지에서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체험된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선교적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학문적으로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간주한다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p w14:paraId="2D432946" w14:textId="77777777" w:rsidR="00906E9D" w:rsidRPr="00C6638A" w:rsidRDefault="00906E9D" w:rsidP="00906E9D">
      <w:pPr>
        <w:pStyle w:val="Indented"/>
        <w:numPr>
          <w:ilvl w:val="0"/>
          <w:numId w:val="8"/>
        </w:numPr>
        <w:rPr>
          <w:lang w:eastAsia="ko-KR"/>
        </w:rPr>
      </w:pPr>
      <w:r w:rsidRPr="00C6638A">
        <w:rPr>
          <w:lang w:eastAsia="ko-KR"/>
        </w:rPr>
        <w:t>본</w:t>
      </w:r>
      <w:r w:rsidRPr="00C6638A">
        <w:rPr>
          <w:lang w:eastAsia="ko-KR"/>
        </w:rPr>
        <w:t xml:space="preserve"> </w:t>
      </w:r>
      <w:r w:rsidRPr="00C6638A">
        <w:rPr>
          <w:lang w:eastAsia="ko-KR"/>
        </w:rPr>
        <w:t>연구는</w:t>
      </w:r>
      <w:r w:rsidRPr="00C6638A">
        <w:rPr>
          <w:lang w:eastAsia="ko-KR"/>
        </w:rPr>
        <w:t xml:space="preserve"> </w:t>
      </w:r>
      <w:r>
        <w:rPr>
          <w:rFonts w:hint="eastAsia"/>
          <w:lang w:eastAsia="ko-KR"/>
        </w:rPr>
        <w:t>도널드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집단개종은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열정의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간주한다</w:t>
      </w:r>
      <w:r>
        <w:rPr>
          <w:rFonts w:hint="eastAsia"/>
          <w:lang w:eastAsia="ko-KR"/>
        </w:rPr>
        <w:t>.</w:t>
      </w:r>
    </w:p>
    <w:p w14:paraId="04933FB8" w14:textId="77777777" w:rsidR="00906E9D" w:rsidRDefault="00906E9D" w:rsidP="00906E9D">
      <w:pPr>
        <w:pStyle w:val="Indented"/>
        <w:numPr>
          <w:ilvl w:val="0"/>
          <w:numId w:val="8"/>
        </w:numPr>
        <w:rPr>
          <w:lang w:eastAsia="ko-KR"/>
        </w:rPr>
      </w:pPr>
      <w:r w:rsidRPr="00C6638A">
        <w:rPr>
          <w:lang w:eastAsia="ko-KR"/>
        </w:rPr>
        <w:t>본</w:t>
      </w:r>
      <w:r w:rsidRPr="00C6638A">
        <w:rPr>
          <w:lang w:eastAsia="ko-KR"/>
        </w:rPr>
        <w:t xml:space="preserve"> </w:t>
      </w:r>
      <w:r w:rsidRPr="00C6638A">
        <w:rPr>
          <w:lang w:eastAsia="ko-KR"/>
        </w:rPr>
        <w:t>연구는</w:t>
      </w:r>
      <w:r w:rsidRPr="00C6638A"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그룹개종이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알렌티펫에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학문적으로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발전되었음을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인정한다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p w14:paraId="20002ECB" w14:textId="77777777" w:rsidR="00906E9D" w:rsidRDefault="00906E9D" w:rsidP="00906E9D">
      <w:pPr>
        <w:pStyle w:val="Indented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교회성장이론이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랄프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윈터에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창의적으로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발전되었고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안목인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문명사에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끼쳤음을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인정한다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p w14:paraId="420FD705" w14:textId="77777777" w:rsidR="00A8011A" w:rsidRPr="00906E9D" w:rsidRDefault="00906E9D" w:rsidP="00A8011A">
      <w:pPr>
        <w:pStyle w:val="Indented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역사관에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케네스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라투렛의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끼쳤고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역사관이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랄프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윈터와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피어슨에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끼쳤음을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가정한다</w:t>
      </w:r>
      <w:r>
        <w:rPr>
          <w:rFonts w:hint="eastAsia"/>
          <w:lang w:eastAsia="ko-KR"/>
        </w:rPr>
        <w:t>.</w:t>
      </w:r>
    </w:p>
    <w:p w14:paraId="74B8BA46" w14:textId="5FE5F6C4" w:rsidR="00A8011A" w:rsidRDefault="00FB1A71" w:rsidP="007B77A7">
      <w:pPr>
        <w:pStyle w:val="Heading1st-Level"/>
      </w:pPr>
      <w:bookmarkStart w:id="97" w:name="_Toc96017785"/>
      <w:bookmarkStart w:id="98" w:name="_Toc191958836"/>
      <w:r>
        <w:rPr>
          <w:rFonts w:hint="eastAsia"/>
        </w:rPr>
        <w:t>1.10.</w:t>
      </w:r>
      <w:r w:rsidR="00A8011A">
        <w:rPr>
          <w:rFonts w:hint="eastAsia"/>
        </w:rPr>
        <w:t>연구방법론</w:t>
      </w:r>
      <w:bookmarkEnd w:id="97"/>
      <w:r w:rsidR="00906E9D" w:rsidRPr="00906E9D">
        <w:t xml:space="preserve"> (Methodology)</w:t>
      </w:r>
      <w:bookmarkEnd w:id="98"/>
    </w:p>
    <w:p w14:paraId="6DCEF900" w14:textId="77777777" w:rsidR="00906E9D" w:rsidRDefault="00906E9D" w:rsidP="00906E9D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방법론은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수집되며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정당하고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신뢰할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결론과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내어놓기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것인지를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규정한다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일반적으로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3</w:t>
      </w:r>
      <w:r>
        <w:rPr>
          <w:rFonts w:hint="eastAsia"/>
          <w:lang w:eastAsia="ko-KR"/>
        </w:rPr>
        <w:t>장에서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설명하지만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rFonts w:hint="eastAsia"/>
          <w:lang w:eastAsia="ko-KR"/>
        </w:rPr>
        <w:t>장에서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기술하고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3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메인바디로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무관하다</w:t>
      </w:r>
      <w:r>
        <w:rPr>
          <w:rFonts w:hint="eastAsia"/>
          <w:lang w:eastAsia="ko-KR"/>
        </w:rPr>
        <w:t>.</w:t>
      </w:r>
    </w:p>
    <w:p w14:paraId="383372A8" w14:textId="77777777" w:rsidR="00906E9D" w:rsidRDefault="00906E9D" w:rsidP="00906E9D">
      <w:pPr>
        <w:pStyle w:val="Indented"/>
        <w:rPr>
          <w:lang w:eastAsia="ko-KR"/>
        </w:rPr>
      </w:pPr>
      <w:r>
        <w:rPr>
          <w:rFonts w:hint="eastAsia"/>
          <w:lang w:eastAsia="ko-KR"/>
        </w:rPr>
        <w:lastRenderedPageBreak/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살펴보고자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방법론으로는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문헌연구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사례연구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방법론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통섭적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p w14:paraId="28C26209" w14:textId="77777777" w:rsidR="00906E9D" w:rsidRDefault="00906E9D" w:rsidP="00906E9D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무엇보다도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통섭적인방법론을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중점적으로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통시적인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인물들의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살펴보고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랄프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윈터의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문명운동사에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했던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시대적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인물들의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공시적인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교의적인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교회성장학자들이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설명함으로써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학문적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통섭을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입체적이며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종합적인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정립한다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 </w:t>
      </w:r>
    </w:p>
    <w:p w14:paraId="4437C64A" w14:textId="3508D6D6" w:rsidR="00A8011A" w:rsidRDefault="00FB1A71" w:rsidP="007B77A7">
      <w:pPr>
        <w:pStyle w:val="Heading1st-Level"/>
      </w:pPr>
      <w:bookmarkStart w:id="99" w:name="_Toc96017786"/>
      <w:bookmarkStart w:id="100" w:name="_Toc191958837"/>
      <w:r>
        <w:rPr>
          <w:rFonts w:hint="eastAsia"/>
        </w:rPr>
        <w:t>1.11.</w:t>
      </w:r>
      <w:r w:rsidR="00A8011A">
        <w:rPr>
          <w:rFonts w:hint="eastAsia"/>
        </w:rPr>
        <w:t>연구의</w:t>
      </w:r>
      <w:r w:rsidR="00A8011A">
        <w:rPr>
          <w:rFonts w:hint="eastAsia"/>
        </w:rPr>
        <w:t xml:space="preserve"> </w:t>
      </w:r>
      <w:r w:rsidR="00A8011A">
        <w:rPr>
          <w:rFonts w:hint="eastAsia"/>
        </w:rPr>
        <w:t>개관</w:t>
      </w:r>
      <w:bookmarkEnd w:id="99"/>
      <w:r w:rsidR="00503628" w:rsidRPr="00503628">
        <w:t xml:space="preserve"> (Procedures)</w:t>
      </w:r>
      <w:bookmarkEnd w:id="100"/>
    </w:p>
    <w:p w14:paraId="2ABEE89D" w14:textId="77777777" w:rsidR="00A8011A" w:rsidRDefault="00503628" w:rsidP="00A8011A">
      <w:pPr>
        <w:pStyle w:val="Indented"/>
        <w:rPr>
          <w:lang w:eastAsia="ko-KR"/>
        </w:rPr>
      </w:pPr>
      <w:r w:rsidRPr="00503628">
        <w:rPr>
          <w:rFonts w:hint="eastAsia"/>
          <w:lang w:eastAsia="ko-KR"/>
        </w:rPr>
        <w:t>논문의</w:t>
      </w:r>
      <w:r w:rsidRPr="00503628">
        <w:rPr>
          <w:rFonts w:hint="eastAsia"/>
          <w:lang w:eastAsia="ko-KR"/>
        </w:rPr>
        <w:t xml:space="preserve"> </w:t>
      </w:r>
      <w:r w:rsidRPr="00503628">
        <w:rPr>
          <w:rFonts w:hint="eastAsia"/>
          <w:lang w:eastAsia="ko-KR"/>
        </w:rPr>
        <w:t>과정과</w:t>
      </w:r>
      <w:r w:rsidRPr="00503628">
        <w:rPr>
          <w:rFonts w:hint="eastAsia"/>
          <w:lang w:eastAsia="ko-KR"/>
        </w:rPr>
        <w:t xml:space="preserve"> </w:t>
      </w:r>
      <w:r w:rsidRPr="00503628">
        <w:rPr>
          <w:rFonts w:hint="eastAsia"/>
          <w:lang w:eastAsia="ko-KR"/>
        </w:rPr>
        <w:t>절차를</w:t>
      </w:r>
      <w:r w:rsidRPr="00503628">
        <w:rPr>
          <w:rFonts w:hint="eastAsia"/>
          <w:lang w:eastAsia="ko-KR"/>
        </w:rPr>
        <w:t xml:space="preserve"> </w:t>
      </w:r>
      <w:r w:rsidRPr="00503628">
        <w:rPr>
          <w:rFonts w:hint="eastAsia"/>
          <w:lang w:eastAsia="ko-KR"/>
        </w:rPr>
        <w:t>간단히</w:t>
      </w:r>
      <w:r w:rsidRPr="00503628">
        <w:rPr>
          <w:rFonts w:hint="eastAsia"/>
          <w:lang w:eastAsia="ko-KR"/>
        </w:rPr>
        <w:t xml:space="preserve"> </w:t>
      </w:r>
      <w:r w:rsidRPr="00503628">
        <w:rPr>
          <w:rFonts w:hint="eastAsia"/>
          <w:lang w:eastAsia="ko-KR"/>
        </w:rPr>
        <w:t>정리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78EE9FCE" w14:textId="77777777" w:rsidR="00A8011A" w:rsidRDefault="00A8011A" w:rsidP="00A8011A">
      <w:pPr>
        <w:pStyle w:val="Indented"/>
        <w:rPr>
          <w:lang w:eastAsia="ko-KR"/>
        </w:rPr>
      </w:pPr>
    </w:p>
    <w:p w14:paraId="75759AB1" w14:textId="77777777" w:rsidR="00A8011A" w:rsidRDefault="00A8011A" w:rsidP="00A8011A">
      <w:pPr>
        <w:pStyle w:val="Indented"/>
        <w:rPr>
          <w:lang w:eastAsia="ko-KR"/>
        </w:rPr>
      </w:pPr>
    </w:p>
    <w:p w14:paraId="3BBC780E" w14:textId="2CDF7E8B" w:rsidR="00A8011A" w:rsidRDefault="00FB1A71" w:rsidP="007B77A7">
      <w:pPr>
        <w:pStyle w:val="Heading1st-Level"/>
      </w:pPr>
      <w:bookmarkStart w:id="101" w:name="_Toc96017787"/>
      <w:bookmarkStart w:id="102" w:name="_Toc191958838"/>
      <w:r>
        <w:rPr>
          <w:rFonts w:hint="eastAsia"/>
        </w:rPr>
        <w:t>1.13.</w:t>
      </w:r>
      <w:r w:rsidR="00A8011A">
        <w:rPr>
          <w:rFonts w:hint="eastAsia"/>
        </w:rPr>
        <w:t>요약</w:t>
      </w:r>
      <w:bookmarkEnd w:id="101"/>
      <w:bookmarkEnd w:id="102"/>
    </w:p>
    <w:p w14:paraId="48567F63" w14:textId="77777777" w:rsidR="00A8011A" w:rsidRDefault="00A8011A" w:rsidP="00A8011A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서론으로서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배경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목적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목표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서술하였다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선행연구고찰을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서론으로서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배경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목적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목표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서술하였다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선행연구고찰을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</w:p>
    <w:p w14:paraId="3961CBB0" w14:textId="77777777" w:rsidR="00A8011A" w:rsidRPr="00257FED" w:rsidRDefault="00A8011A" w:rsidP="00A8011A">
      <w:pPr>
        <w:pStyle w:val="Indented"/>
        <w:rPr>
          <w:lang w:eastAsia="ko-KR"/>
        </w:rPr>
      </w:pPr>
    </w:p>
    <w:p w14:paraId="77CFE6CA" w14:textId="77777777" w:rsidR="004E6E3C" w:rsidRPr="00A8011A" w:rsidRDefault="004E6E3C" w:rsidP="004E6E3C">
      <w:pPr>
        <w:pStyle w:val="CitationFigureMapTable"/>
        <w:rPr>
          <w:lang w:eastAsia="ko-KR"/>
        </w:rPr>
        <w:sectPr w:rsidR="004E6E3C" w:rsidRPr="00A8011A">
          <w:headerReference w:type="default" r:id="rId63"/>
          <w:type w:val="continuous"/>
          <w:pgSz w:w="12240" w:h="15840" w:code="1"/>
          <w:pgMar w:top="1440" w:right="1440" w:bottom="1685" w:left="2160" w:header="1267" w:footer="720" w:gutter="0"/>
          <w:cols w:space="720"/>
          <w:titlePg/>
        </w:sectPr>
      </w:pPr>
    </w:p>
    <w:p w14:paraId="7DD5DB00" w14:textId="77777777" w:rsidR="004E6E3C" w:rsidRDefault="00CC56A7" w:rsidP="004E6E3C">
      <w:pPr>
        <w:pStyle w:val="HeadingMain"/>
        <w:rPr>
          <w:lang w:eastAsia="ko-KR"/>
        </w:rPr>
        <w:sectPr w:rsidR="004E6E3C">
          <w:headerReference w:type="default" r:id="rId64"/>
          <w:footerReference w:type="default" r:id="rId65"/>
          <w:footerReference w:type="first" r:id="rId66"/>
          <w:pgSz w:w="12240" w:h="15840" w:code="1"/>
          <w:pgMar w:top="2880" w:right="1440" w:bottom="1685" w:left="2160" w:header="720" w:footer="1267" w:gutter="0"/>
          <w:cols w:space="720"/>
          <w:titlePg/>
        </w:sectPr>
      </w:pPr>
      <w:bookmarkStart w:id="103" w:name="_Toc385681414"/>
      <w:bookmarkStart w:id="104" w:name="_Toc385681527"/>
      <w:bookmarkStart w:id="105" w:name="_Toc386981856"/>
      <w:bookmarkStart w:id="106" w:name="_Toc388950991"/>
      <w:bookmarkStart w:id="107" w:name="_Toc389009948"/>
      <w:bookmarkStart w:id="108" w:name="_Toc390013584"/>
      <w:bookmarkStart w:id="109" w:name="_Toc390053352"/>
      <w:bookmarkStart w:id="110" w:name="_Toc390331959"/>
      <w:bookmarkStart w:id="111" w:name="_Toc390816207"/>
      <w:bookmarkStart w:id="112" w:name="_Toc401259558"/>
      <w:bookmarkStart w:id="113" w:name="_Toc401630436"/>
      <w:bookmarkStart w:id="114" w:name="_Toc402235320"/>
      <w:bookmarkStart w:id="115" w:name="_Toc402236305"/>
      <w:bookmarkStart w:id="116" w:name="_Toc402236385"/>
      <w:bookmarkStart w:id="117" w:name="_Toc402598844"/>
      <w:bookmarkStart w:id="118" w:name="_Toc208647535"/>
      <w:bookmarkStart w:id="119" w:name="_Toc248832952"/>
      <w:bookmarkStart w:id="120" w:name="_Toc191958839"/>
      <w:bookmarkStart w:id="121" w:name="_Toc403481474"/>
      <w:bookmarkStart w:id="122" w:name="_Toc403481776"/>
      <w:bookmarkStart w:id="123" w:name="_Toc8556410"/>
      <w:bookmarkStart w:id="124" w:name="_Toc22011784"/>
      <w:bookmarkStart w:id="125" w:name="_Toc104425518"/>
      <w:bookmarkStart w:id="126" w:name="_Toc125445382"/>
      <w:bookmarkStart w:id="127" w:name="_Toc128852843"/>
      <w:r>
        <w:rPr>
          <w:rFonts w:hint="eastAsia"/>
          <w:lang w:eastAsia="ko-KR"/>
        </w:rPr>
        <w:lastRenderedPageBreak/>
        <w:t>제</w:t>
      </w:r>
      <w:r>
        <w:rPr>
          <w:rFonts w:hint="eastAsia"/>
          <w:lang w:eastAsia="ko-KR"/>
        </w:rPr>
        <w:t xml:space="preserve"> 2 </w:t>
      </w:r>
      <w:r>
        <w:rPr>
          <w:rFonts w:hint="eastAsia"/>
          <w:lang w:eastAsia="ko-KR"/>
        </w:rPr>
        <w:t>장</w:t>
      </w:r>
      <w:r>
        <w:rPr>
          <w:lang w:eastAsia="ko-KR"/>
        </w:rPr>
        <w:br/>
      </w:r>
      <w:r>
        <w:rPr>
          <w:lang w:eastAsia="ko-KR"/>
        </w:rPr>
        <w:br/>
      </w:r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r w:rsidR="00811C48">
        <w:rPr>
          <w:rFonts w:hint="eastAsia"/>
          <w:lang w:eastAsia="ko-KR"/>
        </w:rPr>
        <w:t>선행연구고찰</w:t>
      </w:r>
      <w:bookmarkEnd w:id="119"/>
      <w:bookmarkEnd w:id="120"/>
      <w:r w:rsidR="002C33E1">
        <w:rPr>
          <w:rFonts w:ascii="HY신명조" w:hint="eastAsia"/>
          <w:lang w:eastAsia="ko-KR"/>
        </w:rPr>
        <w:t xml:space="preserve"> </w:t>
      </w:r>
      <w:bookmarkEnd w:id="121"/>
      <w:bookmarkEnd w:id="122"/>
      <w:bookmarkEnd w:id="123"/>
      <w:bookmarkEnd w:id="124"/>
      <w:bookmarkEnd w:id="125"/>
      <w:bookmarkEnd w:id="126"/>
      <w:bookmarkEnd w:id="127"/>
    </w:p>
    <w:p w14:paraId="103F8684" w14:textId="77777777" w:rsidR="00811C48" w:rsidRDefault="00811C48" w:rsidP="002C33E1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도널드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연구함에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앞서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살펴</w:t>
      </w:r>
      <w:r>
        <w:rPr>
          <w:lang w:eastAsia="ko-KR"/>
        </w:rPr>
        <w:t>보고자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연구하는데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윌리암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캐리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대학교에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소장되어있는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도널드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아카이브</w:t>
      </w:r>
      <w:r>
        <w:rPr>
          <w:rFonts w:hint="eastAsia"/>
          <w:lang w:eastAsia="ko-KR"/>
        </w:rPr>
        <w:t xml:space="preserve"> (Archives)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주요저서와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개인서신등을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참고하였다</w:t>
      </w:r>
      <w:r>
        <w:rPr>
          <w:rFonts w:hint="eastAsia"/>
          <w:lang w:eastAsia="ko-KR"/>
        </w:rPr>
        <w:t>.</w:t>
      </w:r>
    </w:p>
    <w:p w14:paraId="70181EA3" w14:textId="581670A1" w:rsidR="00503628" w:rsidRDefault="00E6298C" w:rsidP="00503628">
      <w:pPr>
        <w:pStyle w:val="Heading1st-Level"/>
        <w:rPr>
          <w:lang w:val="es-ES"/>
        </w:rPr>
      </w:pPr>
      <w:bookmarkStart w:id="128" w:name="_Toc96689639"/>
      <w:bookmarkStart w:id="129" w:name="_Toc96694507"/>
      <w:bookmarkStart w:id="130" w:name="_Toc191958840"/>
      <w:bookmarkStart w:id="131" w:name="_Toc403481469"/>
      <w:bookmarkStart w:id="132" w:name="_Toc403481772"/>
      <w:bookmarkStart w:id="133" w:name="_Toc8556407"/>
      <w:r>
        <w:rPr>
          <w:rFonts w:hint="eastAsia"/>
        </w:rPr>
        <w:t>2.1.</w:t>
      </w:r>
      <w:r w:rsidR="00503628">
        <w:rPr>
          <w:rFonts w:hint="eastAsia"/>
        </w:rPr>
        <w:t>일차</w:t>
      </w:r>
      <w:r w:rsidR="00503628">
        <w:rPr>
          <w:rFonts w:hint="eastAsia"/>
          <w:lang w:val="es-ES"/>
        </w:rPr>
        <w:t xml:space="preserve"> </w:t>
      </w:r>
      <w:r w:rsidR="00503628">
        <w:rPr>
          <w:rFonts w:hint="eastAsia"/>
        </w:rPr>
        <w:t>소제목</w:t>
      </w:r>
      <w:bookmarkEnd w:id="128"/>
      <w:bookmarkEnd w:id="129"/>
      <w:bookmarkEnd w:id="130"/>
      <w:r w:rsidR="00503628">
        <w:rPr>
          <w:rFonts w:hint="eastAsia"/>
          <w:lang w:val="es-ES"/>
        </w:rPr>
        <w:t xml:space="preserve"> </w:t>
      </w:r>
      <w:bookmarkEnd w:id="131"/>
      <w:bookmarkEnd w:id="132"/>
      <w:bookmarkEnd w:id="133"/>
    </w:p>
    <w:p w14:paraId="685C4541" w14:textId="77777777" w:rsidR="00503628" w:rsidRDefault="00503628" w:rsidP="00503628">
      <w:pPr>
        <w:pStyle w:val="Indented"/>
        <w:rPr>
          <w:lang w:val="es-ES" w:eastAsia="ko-KR"/>
        </w:rPr>
      </w:pPr>
      <w:r>
        <w:rPr>
          <w:rFonts w:hint="eastAsia"/>
          <w:lang w:eastAsia="ko-KR"/>
        </w:rPr>
        <w:t>바탕체의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스타일은</w:t>
      </w:r>
      <w:r>
        <w:rPr>
          <w:rFonts w:hint="eastAsia"/>
          <w:lang w:eastAsia="ko-KR"/>
        </w:rPr>
        <w:t xml:space="preserve"> </w:t>
      </w:r>
      <w:r>
        <w:rPr>
          <w:lang w:val="es-ES" w:eastAsia="ko-KR"/>
        </w:rPr>
        <w:t>(Style = “¶ Indented”)</w:t>
      </w:r>
      <w:r>
        <w:rPr>
          <w:rFonts w:hint="eastAsia"/>
          <w:lang w:val="es-ES" w:eastAsia="ko-KR"/>
        </w:rPr>
        <w:t>입니다</w:t>
      </w:r>
      <w:r>
        <w:rPr>
          <w:rFonts w:hint="eastAsia"/>
          <w:lang w:val="es-ES" w:eastAsia="ko-KR"/>
        </w:rPr>
        <w:t>.</w:t>
      </w:r>
      <w:r>
        <w:rPr>
          <w:lang w:val="es-ES" w:eastAsia="ko-KR"/>
        </w:rPr>
        <w:t xml:space="preserve"> </w:t>
      </w:r>
      <w:r>
        <w:rPr>
          <w:rFonts w:hint="eastAsia"/>
          <w:lang w:val="es-ES" w:eastAsia="ko-KR"/>
        </w:rPr>
        <w:t>문단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내에서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간접인용을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하실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때는</w:t>
      </w:r>
      <w:r>
        <w:rPr>
          <w:rFonts w:hint="eastAsia"/>
          <w:lang w:val="es-ES" w:eastAsia="ko-KR"/>
        </w:rPr>
        <w:t xml:space="preserve"> </w:t>
      </w:r>
      <w:proofErr w:type="spellStart"/>
      <w:r>
        <w:rPr>
          <w:rFonts w:hint="eastAsia"/>
          <w:lang w:val="es-ES" w:eastAsia="ko-KR"/>
        </w:rPr>
        <w:t>쌍따옴표를</w:t>
      </w:r>
      <w:proofErr w:type="spellEnd"/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사용하시고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문장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뒤에</w:t>
      </w:r>
      <w:r>
        <w:rPr>
          <w:rFonts w:hint="eastAsia"/>
          <w:lang w:val="es-ES" w:eastAsia="ko-KR"/>
        </w:rPr>
        <w:t xml:space="preserve"> </w:t>
      </w:r>
      <w:proofErr w:type="spellStart"/>
      <w:r>
        <w:rPr>
          <w:rFonts w:hint="eastAsia"/>
          <w:lang w:val="es-ES" w:eastAsia="ko-KR"/>
        </w:rPr>
        <w:t>풋노트를</w:t>
      </w:r>
      <w:proofErr w:type="spellEnd"/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통해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출처를</w:t>
      </w:r>
      <w:r>
        <w:rPr>
          <w:rFonts w:hint="eastAsia"/>
          <w:lang w:val="es-ES" w:eastAsia="ko-KR"/>
        </w:rPr>
        <w:t xml:space="preserve"> </w:t>
      </w:r>
      <w:proofErr w:type="spellStart"/>
      <w:r>
        <w:rPr>
          <w:rFonts w:hint="eastAsia"/>
          <w:lang w:val="es-ES" w:eastAsia="ko-KR"/>
        </w:rPr>
        <w:t>밝혀주시기</w:t>
      </w:r>
      <w:proofErr w:type="spellEnd"/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바랍니다</w:t>
      </w:r>
      <w:r>
        <w:rPr>
          <w:rFonts w:hint="eastAsia"/>
          <w:lang w:val="es-ES" w:eastAsia="ko-KR"/>
        </w:rPr>
        <w:t>.</w:t>
      </w:r>
      <w:r>
        <w:rPr>
          <w:lang w:val="es-ES" w:eastAsia="ko-KR"/>
        </w:rPr>
        <w:t xml:space="preserve"> </w:t>
      </w:r>
      <w:r>
        <w:rPr>
          <w:rFonts w:hint="eastAsia"/>
          <w:lang w:val="es-ES" w:eastAsia="ko-KR"/>
        </w:rPr>
        <w:t>간접인용은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문장의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길이가</w:t>
      </w:r>
      <w:r>
        <w:rPr>
          <w:rFonts w:hint="eastAsia"/>
          <w:lang w:val="es-ES" w:eastAsia="ko-KR"/>
        </w:rPr>
        <w:t xml:space="preserve"> </w:t>
      </w:r>
      <w:r>
        <w:rPr>
          <w:lang w:val="es-ES" w:eastAsia="ko-KR"/>
        </w:rPr>
        <w:t>2</w:t>
      </w:r>
      <w:r>
        <w:rPr>
          <w:rFonts w:hint="eastAsia"/>
          <w:lang w:val="es-ES" w:eastAsia="ko-KR"/>
        </w:rPr>
        <w:t>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이내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일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때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사용하시기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바랍니다</w:t>
      </w:r>
      <w:r>
        <w:rPr>
          <w:rFonts w:hint="eastAsia"/>
          <w:lang w:val="es-ES" w:eastAsia="ko-KR"/>
        </w:rPr>
        <w:t>.</w:t>
      </w:r>
    </w:p>
    <w:p w14:paraId="36D9BA23" w14:textId="77777777" w:rsidR="00503628" w:rsidRDefault="00503628" w:rsidP="00503628">
      <w:pPr>
        <w:pStyle w:val="QuoteIndented"/>
        <w:rPr>
          <w:lang w:val="es-ES" w:eastAsia="ko-KR"/>
        </w:rPr>
      </w:pPr>
      <w:r>
        <w:rPr>
          <w:rFonts w:hint="eastAsia"/>
          <w:lang w:val="es-ES" w:eastAsia="ko-KR"/>
        </w:rPr>
        <w:t>직접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인용문을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사용하실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때는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원저자의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글을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인용하는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것이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논문의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주장을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증명을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위해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반드시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필요하다가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판단되는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문장을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인용하시기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바랍니다</w:t>
      </w:r>
      <w:r>
        <w:rPr>
          <w:rFonts w:hint="eastAsia"/>
          <w:lang w:val="es-ES" w:eastAsia="ko-KR"/>
        </w:rPr>
        <w:t>.</w:t>
      </w:r>
      <w:r>
        <w:rPr>
          <w:lang w:val="es-ES" w:eastAsia="ko-KR"/>
        </w:rPr>
        <w:t xml:space="preserve"> </w:t>
      </w:r>
      <w:r>
        <w:rPr>
          <w:rFonts w:hint="eastAsia"/>
          <w:lang w:val="es-ES" w:eastAsia="ko-KR"/>
        </w:rPr>
        <w:t>직접인용은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기본적으로</w:t>
      </w:r>
      <w:r>
        <w:rPr>
          <w:rFonts w:hint="eastAsia"/>
          <w:lang w:val="es-ES" w:eastAsia="ko-KR"/>
        </w:rPr>
        <w:t xml:space="preserve"> </w:t>
      </w:r>
      <w:r>
        <w:rPr>
          <w:lang w:val="es-ES" w:eastAsia="ko-KR"/>
        </w:rPr>
        <w:t>3</w:t>
      </w:r>
      <w:r>
        <w:rPr>
          <w:rFonts w:hint="eastAsia"/>
          <w:lang w:val="es-ES" w:eastAsia="ko-KR"/>
        </w:rPr>
        <w:t>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이상의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문장을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인용할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때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이용됩니다</w:t>
      </w:r>
      <w:r>
        <w:rPr>
          <w:rFonts w:hint="eastAsia"/>
          <w:lang w:val="es-ES" w:eastAsia="ko-KR"/>
        </w:rPr>
        <w:t>.</w:t>
      </w:r>
      <w:r>
        <w:rPr>
          <w:lang w:val="es-ES" w:eastAsia="ko-KR"/>
        </w:rPr>
        <w:t xml:space="preserve"> </w:t>
      </w:r>
      <w:r>
        <w:rPr>
          <w:rFonts w:hint="eastAsia"/>
          <w:lang w:val="es-ES" w:eastAsia="ko-KR"/>
        </w:rPr>
        <w:t>쌍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따옴표를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붙일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필요는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없고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마지막에</w:t>
      </w:r>
      <w:r>
        <w:rPr>
          <w:rFonts w:hint="eastAsia"/>
          <w:lang w:val="es-ES" w:eastAsia="ko-KR"/>
        </w:rPr>
        <w:t xml:space="preserve"> </w:t>
      </w:r>
      <w:proofErr w:type="spellStart"/>
      <w:r>
        <w:rPr>
          <w:rFonts w:hint="eastAsia"/>
          <w:lang w:val="es-ES" w:eastAsia="ko-KR"/>
        </w:rPr>
        <w:t>풋노트를</w:t>
      </w:r>
      <w:proofErr w:type="spellEnd"/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통해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출처를</w:t>
      </w:r>
      <w:r>
        <w:rPr>
          <w:rFonts w:hint="eastAsia"/>
          <w:lang w:val="es-ES" w:eastAsia="ko-KR"/>
        </w:rPr>
        <w:t xml:space="preserve"> </w:t>
      </w:r>
      <w:proofErr w:type="spellStart"/>
      <w:r>
        <w:rPr>
          <w:rFonts w:hint="eastAsia"/>
          <w:lang w:val="es-ES" w:eastAsia="ko-KR"/>
        </w:rPr>
        <w:t>밝혀주시기</w:t>
      </w:r>
      <w:proofErr w:type="spellEnd"/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바랍니다</w:t>
      </w:r>
      <w:r>
        <w:rPr>
          <w:rFonts w:hint="eastAsia"/>
          <w:lang w:val="es-ES" w:eastAsia="ko-KR"/>
        </w:rPr>
        <w:t>.</w:t>
      </w:r>
      <w:r>
        <w:rPr>
          <w:lang w:val="es-ES" w:eastAsia="ko-KR"/>
        </w:rPr>
        <w:t xml:space="preserve"> </w:t>
      </w:r>
      <w:r>
        <w:rPr>
          <w:rFonts w:hint="eastAsia"/>
          <w:lang w:val="es-ES" w:eastAsia="ko-KR"/>
        </w:rPr>
        <w:t>원문장에서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문단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처음부터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인용할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때는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스타일</w:t>
      </w:r>
      <w:r>
        <w:rPr>
          <w:rFonts w:hint="eastAsia"/>
          <w:lang w:val="es-ES" w:eastAsia="ko-KR"/>
        </w:rPr>
        <w:t xml:space="preserve"> </w:t>
      </w:r>
      <w:r>
        <w:rPr>
          <w:lang w:val="es-ES" w:eastAsia="ko-KR"/>
        </w:rPr>
        <w:t>(Style = “Quote: ¶ Indented”)</w:t>
      </w:r>
      <w:r>
        <w:rPr>
          <w:rFonts w:hint="eastAsia"/>
          <w:lang w:val="es-ES" w:eastAsia="ko-KR"/>
        </w:rPr>
        <w:t>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선택하시기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바랍니다</w:t>
      </w:r>
      <w:r>
        <w:rPr>
          <w:rFonts w:hint="eastAsia"/>
          <w:lang w:val="es-ES" w:eastAsia="ko-KR"/>
        </w:rPr>
        <w:t>.</w:t>
      </w:r>
      <w:r>
        <w:rPr>
          <w:rStyle w:val="a3"/>
          <w:lang w:val="es-ES" w:eastAsia="ko-KR"/>
        </w:rPr>
        <w:footnoteReference w:id="3"/>
      </w:r>
      <w:r>
        <w:rPr>
          <w:lang w:val="es-ES" w:eastAsia="ko-KR"/>
        </w:rPr>
        <w:t xml:space="preserve">  </w:t>
      </w:r>
    </w:p>
    <w:p w14:paraId="59C69D4A" w14:textId="77777777" w:rsidR="00503628" w:rsidRDefault="00503628" w:rsidP="00503628">
      <w:pPr>
        <w:pStyle w:val="Indented"/>
        <w:rPr>
          <w:lang w:val="es-ES" w:eastAsia="ko-KR"/>
        </w:rPr>
      </w:pPr>
      <w:r>
        <w:rPr>
          <w:rFonts w:hint="eastAsia"/>
          <w:lang w:eastAsia="ko-KR"/>
        </w:rPr>
        <w:t>인용문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바탕체로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인용문을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먼저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인용문을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기록하였다면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마우스로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전체문장을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드레그한후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워드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메뉴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홈에서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오른쪽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화살표를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열어줍니다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(</w:t>
      </w:r>
      <w:r>
        <w:rPr>
          <w:rFonts w:hint="eastAsia"/>
          <w:lang w:eastAsia="ko-KR"/>
        </w:rPr>
        <w:t>단축키는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Alt+Crtl+Shift+S</w:t>
      </w:r>
      <w:proofErr w:type="spellEnd"/>
      <w:r>
        <w:rPr>
          <w:lang w:eastAsia="ko-KR"/>
        </w:rPr>
        <w:t xml:space="preserve">) </w:t>
      </w:r>
      <w:r>
        <w:rPr>
          <w:rFonts w:hint="eastAsia"/>
          <w:lang w:eastAsia="ko-KR"/>
        </w:rPr>
        <w:t>스타일에서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val="es-ES" w:eastAsia="ko-KR"/>
        </w:rPr>
        <w:t>문단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처음부터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인용할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때는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스타일</w:t>
      </w:r>
      <w:r>
        <w:rPr>
          <w:rFonts w:hint="eastAsia"/>
          <w:lang w:val="es-ES" w:eastAsia="ko-KR"/>
        </w:rPr>
        <w:t xml:space="preserve"> </w:t>
      </w:r>
      <w:r>
        <w:rPr>
          <w:lang w:val="es-ES" w:eastAsia="ko-KR"/>
        </w:rPr>
        <w:t>(Style = “Quote: ¶ Indented”)</w:t>
      </w:r>
      <w:r>
        <w:rPr>
          <w:rFonts w:hint="eastAsia"/>
          <w:lang w:val="es-ES" w:eastAsia="ko-KR"/>
        </w:rPr>
        <w:t>을</w:t>
      </w:r>
      <w:r>
        <w:rPr>
          <w:rFonts w:hint="eastAsia"/>
          <w:lang w:val="es-ES" w:eastAsia="ko-KR"/>
        </w:rPr>
        <w:t xml:space="preserve"> </w:t>
      </w:r>
      <w:r>
        <w:rPr>
          <w:rFonts w:hint="eastAsia"/>
          <w:lang w:val="es-ES" w:eastAsia="ko-KR"/>
        </w:rPr>
        <w:t>선택합니다</w:t>
      </w:r>
      <w:r>
        <w:rPr>
          <w:rFonts w:hint="eastAsia"/>
          <w:lang w:val="es-ES" w:eastAsia="ko-KR"/>
        </w:rPr>
        <w:t>.</w:t>
      </w:r>
    </w:p>
    <w:p w14:paraId="338D1226" w14:textId="77777777" w:rsidR="00503628" w:rsidRDefault="00503628" w:rsidP="00503628">
      <w:pPr>
        <w:pStyle w:val="QuoteContinuednoindent"/>
        <w:rPr>
          <w:lang w:val="es-ES" w:eastAsia="ko-KR"/>
        </w:rPr>
      </w:pPr>
      <w:r w:rsidRPr="006876BD">
        <w:rPr>
          <w:rFonts w:hint="eastAsia"/>
          <w:lang w:eastAsia="ko-KR"/>
        </w:rPr>
        <w:lastRenderedPageBreak/>
        <w:t>직접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인용문을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사용하실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때는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원저자의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글을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인용하는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것이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논문의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주장을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증명을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위해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반드시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필요하다가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판단되는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문장을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인용하시기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바랍니다</w:t>
      </w:r>
      <w:r w:rsidRPr="006876BD">
        <w:rPr>
          <w:rFonts w:hint="eastAsia"/>
          <w:lang w:eastAsia="ko-KR"/>
        </w:rPr>
        <w:t xml:space="preserve">. </w:t>
      </w:r>
      <w:r w:rsidRPr="006876BD">
        <w:rPr>
          <w:rFonts w:hint="eastAsia"/>
          <w:lang w:eastAsia="ko-KR"/>
        </w:rPr>
        <w:t>직접인용은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기본적으로</w:t>
      </w:r>
      <w:r w:rsidRPr="006876BD">
        <w:rPr>
          <w:rFonts w:hint="eastAsia"/>
          <w:lang w:eastAsia="ko-KR"/>
        </w:rPr>
        <w:t xml:space="preserve"> 3</w:t>
      </w:r>
      <w:r w:rsidRPr="006876BD">
        <w:rPr>
          <w:rFonts w:hint="eastAsia"/>
          <w:lang w:eastAsia="ko-KR"/>
        </w:rPr>
        <w:t>줄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이상의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문장을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인용할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때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이용됩니다</w:t>
      </w:r>
      <w:r w:rsidRPr="006876BD">
        <w:rPr>
          <w:rFonts w:hint="eastAsia"/>
          <w:lang w:eastAsia="ko-KR"/>
        </w:rPr>
        <w:t xml:space="preserve">. </w:t>
      </w:r>
      <w:r w:rsidRPr="006876BD">
        <w:rPr>
          <w:rFonts w:hint="eastAsia"/>
          <w:lang w:eastAsia="ko-KR"/>
        </w:rPr>
        <w:t>쌍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따옴표를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붙일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필요는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없고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마지막에</w:t>
      </w:r>
      <w:r w:rsidRPr="006876BD">
        <w:rPr>
          <w:rFonts w:hint="eastAsia"/>
          <w:lang w:eastAsia="ko-KR"/>
        </w:rPr>
        <w:t xml:space="preserve"> </w:t>
      </w:r>
      <w:proofErr w:type="spellStart"/>
      <w:r w:rsidRPr="006876BD">
        <w:rPr>
          <w:rFonts w:hint="eastAsia"/>
          <w:lang w:eastAsia="ko-KR"/>
        </w:rPr>
        <w:t>풋노트를</w:t>
      </w:r>
      <w:proofErr w:type="spellEnd"/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통해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출처를</w:t>
      </w:r>
      <w:r w:rsidRPr="006876BD">
        <w:rPr>
          <w:rFonts w:hint="eastAsia"/>
          <w:lang w:eastAsia="ko-KR"/>
        </w:rPr>
        <w:t xml:space="preserve"> </w:t>
      </w:r>
      <w:proofErr w:type="spellStart"/>
      <w:r w:rsidRPr="006876BD">
        <w:rPr>
          <w:rFonts w:hint="eastAsia"/>
          <w:lang w:eastAsia="ko-KR"/>
        </w:rPr>
        <w:t>밝혀주시기</w:t>
      </w:r>
      <w:proofErr w:type="spellEnd"/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바랍니다</w:t>
      </w:r>
      <w:r w:rsidRPr="006876BD">
        <w:rPr>
          <w:rFonts w:hint="eastAsia"/>
          <w:lang w:eastAsia="ko-KR"/>
        </w:rPr>
        <w:t xml:space="preserve">. </w:t>
      </w:r>
      <w:r w:rsidRPr="006876BD">
        <w:rPr>
          <w:rFonts w:hint="eastAsia"/>
          <w:lang w:eastAsia="ko-KR"/>
        </w:rPr>
        <w:t>원문장에서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문단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중간</w:t>
      </w:r>
      <w:r w:rsidRPr="006876BD">
        <w:rPr>
          <w:rFonts w:hint="eastAsia"/>
          <w:lang w:eastAsia="ko-KR"/>
        </w:rPr>
        <w:t>부터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인용할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때는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스타일</w:t>
      </w:r>
      <w:r w:rsidRPr="006876BD">
        <w:rPr>
          <w:rFonts w:hint="eastAsia"/>
          <w:lang w:eastAsia="ko-KR"/>
        </w:rPr>
        <w:t xml:space="preserve"> </w:t>
      </w:r>
      <w:r>
        <w:rPr>
          <w:lang w:val="es-ES" w:eastAsia="ko-KR"/>
        </w:rPr>
        <w:t>(Style = “Quote: ¶ Continued”)</w:t>
      </w:r>
      <w:r w:rsidRPr="006876BD">
        <w:rPr>
          <w:rFonts w:hint="eastAsia"/>
          <w:lang w:eastAsia="ko-KR"/>
        </w:rPr>
        <w:t>을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선택하시기</w:t>
      </w:r>
      <w:r w:rsidRPr="006876BD">
        <w:rPr>
          <w:rFonts w:hint="eastAsia"/>
          <w:lang w:eastAsia="ko-KR"/>
        </w:rPr>
        <w:t xml:space="preserve"> </w:t>
      </w:r>
      <w:r w:rsidRPr="006876BD">
        <w:rPr>
          <w:rFonts w:hint="eastAsia"/>
          <w:lang w:eastAsia="ko-KR"/>
        </w:rPr>
        <w:t>바랍니다</w:t>
      </w:r>
      <w:r w:rsidRPr="006876BD">
        <w:rPr>
          <w:rFonts w:hint="eastAsia"/>
          <w:lang w:eastAsia="ko-KR"/>
        </w:rPr>
        <w:t>.</w:t>
      </w:r>
      <w:r>
        <w:rPr>
          <w:rStyle w:val="a3"/>
          <w:lang w:eastAsia="ko-KR"/>
        </w:rPr>
        <w:footnoteReference w:id="4"/>
      </w:r>
    </w:p>
    <w:p w14:paraId="45FE15B8" w14:textId="177DE17D" w:rsidR="00503628" w:rsidRDefault="00E6298C" w:rsidP="00503628">
      <w:pPr>
        <w:pStyle w:val="Heading2nd-Level"/>
      </w:pPr>
      <w:bookmarkStart w:id="134" w:name="_Toc94678082"/>
      <w:bookmarkStart w:id="135" w:name="_Toc96689641"/>
      <w:bookmarkStart w:id="136" w:name="_Toc96694508"/>
      <w:bookmarkStart w:id="137" w:name="_Toc191958841"/>
      <w:bookmarkStart w:id="138" w:name="_Toc403481471"/>
      <w:bookmarkStart w:id="139" w:name="_Toc403481774"/>
      <w:bookmarkStart w:id="140" w:name="_Toc8556409"/>
      <w:r>
        <w:rPr>
          <w:rFonts w:hint="eastAsia"/>
        </w:rPr>
        <w:t>2.1.1.</w:t>
      </w:r>
      <w:r w:rsidR="00503628">
        <w:rPr>
          <w:rFonts w:hint="eastAsia"/>
        </w:rPr>
        <w:t>이차</w:t>
      </w:r>
      <w:r w:rsidR="00503628">
        <w:rPr>
          <w:rFonts w:hint="eastAsia"/>
        </w:rPr>
        <w:t xml:space="preserve"> </w:t>
      </w:r>
      <w:r w:rsidR="00503628">
        <w:rPr>
          <w:rFonts w:hint="eastAsia"/>
        </w:rPr>
        <w:t>소제목</w:t>
      </w:r>
      <w:bookmarkEnd w:id="134"/>
      <w:bookmarkEnd w:id="135"/>
      <w:bookmarkEnd w:id="136"/>
      <w:bookmarkEnd w:id="137"/>
      <w:r w:rsidR="00503628">
        <w:rPr>
          <w:rFonts w:hint="eastAsia"/>
        </w:rPr>
        <w:t xml:space="preserve"> </w:t>
      </w:r>
      <w:bookmarkEnd w:id="138"/>
      <w:bookmarkEnd w:id="139"/>
      <w:bookmarkEnd w:id="140"/>
    </w:p>
    <w:p w14:paraId="3F940C7C" w14:textId="77777777" w:rsidR="00503628" w:rsidRDefault="00503628" w:rsidP="00503628">
      <w:pPr>
        <w:pStyle w:val="Indented"/>
        <w:rPr>
          <w:lang w:eastAsia="ko-KR"/>
        </w:rPr>
      </w:pPr>
      <w:r>
        <w:rPr>
          <w:rFonts w:hint="eastAsia"/>
          <w:lang w:eastAsia="ko-KR"/>
        </w:rPr>
        <w:t>그림을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주시기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바랍니다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p w14:paraId="2DAFC651" w14:textId="4F2C6266" w:rsidR="00503628" w:rsidRDefault="0015267F" w:rsidP="00503628">
      <w:pPr>
        <w:pStyle w:val="FiguresMaps"/>
        <w:rPr>
          <w:lang w:eastAsia="ko-KR"/>
        </w:rPr>
      </w:pPr>
      <w:bookmarkStart w:id="141" w:name="_Toc403481472"/>
      <w:bookmarkStart w:id="142" w:name="_Toc403481775"/>
      <w:bookmarkStart w:id="143" w:name="_Toc433078566"/>
      <w:r w:rsidRPr="00924202">
        <w:rPr>
          <w:noProof/>
        </w:rPr>
        <w:drawing>
          <wp:inline distT="0" distB="0" distL="0" distR="0" wp14:anchorId="5D116C74" wp14:editId="180D3EBC">
            <wp:extent cx="1379220" cy="137922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7E006" w14:textId="77777777" w:rsidR="00503628" w:rsidRPr="00F374F6" w:rsidRDefault="00503628" w:rsidP="00503628">
      <w:pPr>
        <w:pStyle w:val="HeadingFigure"/>
        <w:rPr>
          <w:lang w:eastAsia="ko-KR"/>
        </w:rPr>
      </w:pPr>
      <w:bookmarkStart w:id="144" w:name="_Toc96692280"/>
      <w:bookmarkStart w:id="145" w:name="_Toc96694668"/>
      <w:bookmarkStart w:id="146" w:name="_Toc96700253"/>
      <w:bookmarkStart w:id="147" w:name="_Toc94516399"/>
      <w:r w:rsidRPr="002C252F">
        <w:rPr>
          <w:rFonts w:hint="eastAsia"/>
          <w:lang w:eastAsia="ko-KR"/>
        </w:rPr>
        <w:t>&lt;</w:t>
      </w:r>
      <w:r w:rsidRPr="002C252F">
        <w:rPr>
          <w:rFonts w:hint="eastAsia"/>
          <w:lang w:eastAsia="ko-KR"/>
        </w:rPr>
        <w:t>그림</w:t>
      </w:r>
      <w:r w:rsidRPr="002C252F">
        <w:rPr>
          <w:lang w:eastAsia="ko-KR"/>
        </w:rPr>
        <w:t xml:space="preserve"> 1</w:t>
      </w:r>
      <w:r w:rsidRPr="002C252F">
        <w:rPr>
          <w:rFonts w:hint="eastAsia"/>
          <w:lang w:eastAsia="ko-KR"/>
        </w:rPr>
        <w:t>&gt;</w:t>
      </w:r>
      <w:r w:rsidRPr="002C252F">
        <w:rPr>
          <w:lang w:eastAsia="ko-KR"/>
        </w:rPr>
        <w:br/>
      </w:r>
      <w:r>
        <w:rPr>
          <w:lang w:eastAsia="ko-KR"/>
        </w:rPr>
        <w:br/>
      </w:r>
      <w:r w:rsidRPr="002C252F">
        <w:rPr>
          <w:rFonts w:hint="eastAsia"/>
          <w:lang w:eastAsia="ko-KR"/>
        </w:rPr>
        <w:t>선교학의</w:t>
      </w:r>
      <w:r w:rsidRPr="002C252F">
        <w:rPr>
          <w:rFonts w:hint="eastAsia"/>
          <w:lang w:eastAsia="ko-KR"/>
        </w:rPr>
        <w:t xml:space="preserve"> </w:t>
      </w:r>
      <w:r w:rsidRPr="002C252F">
        <w:rPr>
          <w:rFonts w:hint="eastAsia"/>
          <w:lang w:eastAsia="ko-KR"/>
        </w:rPr>
        <w:t>주요</w:t>
      </w:r>
      <w:r w:rsidRPr="002C252F">
        <w:rPr>
          <w:rFonts w:hint="eastAsia"/>
          <w:lang w:eastAsia="ko-KR"/>
        </w:rPr>
        <w:t xml:space="preserve"> </w:t>
      </w:r>
      <w:r w:rsidRPr="002C252F">
        <w:rPr>
          <w:rFonts w:hint="eastAsia"/>
          <w:lang w:eastAsia="ko-KR"/>
        </w:rPr>
        <w:t>요소</w:t>
      </w:r>
      <w:bookmarkEnd w:id="144"/>
      <w:r>
        <w:rPr>
          <w:rStyle w:val="a3"/>
          <w:lang w:eastAsia="ko-KR"/>
        </w:rPr>
        <w:footnoteReference w:id="5"/>
      </w:r>
      <w:bookmarkEnd w:id="145"/>
      <w:bookmarkEnd w:id="146"/>
    </w:p>
    <w:bookmarkEnd w:id="147"/>
    <w:p w14:paraId="053A34C7" w14:textId="77777777" w:rsidR="0045198C" w:rsidRDefault="00503628" w:rsidP="0045198C">
      <w:pPr>
        <w:pStyle w:val="Indented"/>
        <w:rPr>
          <w:lang w:eastAsia="ko-KR"/>
        </w:rPr>
      </w:pPr>
      <w:r>
        <w:rPr>
          <w:rFonts w:hint="eastAsia"/>
          <w:lang w:eastAsia="ko-KR"/>
        </w:rPr>
        <w:t>그림을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워드에서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먼저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삽입합니다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이미지를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figure/Map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적용해줍니다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그러면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가운데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정렬로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맞추어집니다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그림의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제목은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하단에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줍니다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&lt;</w:t>
      </w:r>
      <w:r>
        <w:rPr>
          <w:rFonts w:hint="eastAsia"/>
          <w:lang w:eastAsia="ko-KR"/>
        </w:rPr>
        <w:t>그림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#</w:t>
      </w:r>
      <w:r>
        <w:rPr>
          <w:rFonts w:hint="eastAsia"/>
          <w:lang w:eastAsia="ko-KR"/>
        </w:rPr>
        <w:t>&gt;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그림번호는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줍니다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번호와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제목은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Heading Figure</w:t>
      </w:r>
      <w:r>
        <w:rPr>
          <w:rFonts w:hint="eastAsia"/>
          <w:lang w:eastAsia="ko-KR"/>
        </w:rPr>
        <w:t>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제목에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풋노트를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앤드노트를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달아줍니다</w:t>
      </w:r>
      <w:r>
        <w:rPr>
          <w:rFonts w:hint="eastAsia"/>
          <w:lang w:eastAsia="ko-KR"/>
        </w:rPr>
        <w:t>.</w:t>
      </w:r>
      <w:r>
        <w:rPr>
          <w:rStyle w:val="a3"/>
          <w:lang w:eastAsia="ko-KR"/>
        </w:rPr>
        <w:footnoteReference w:id="6"/>
      </w:r>
      <w:r>
        <w:rPr>
          <w:lang w:eastAsia="ko-KR"/>
        </w:rPr>
        <w:t xml:space="preserve"> </w:t>
      </w:r>
      <w:r w:rsidR="0045198C">
        <w:rPr>
          <w:rFonts w:hint="eastAsia"/>
          <w:lang w:eastAsia="ko-KR"/>
        </w:rPr>
        <w:t>최종적으로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그림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lastRenderedPageBreak/>
        <w:t>목차로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가서</w:t>
      </w:r>
      <w:r w:rsidR="0045198C">
        <w:rPr>
          <w:rFonts w:hint="eastAsia"/>
          <w:lang w:eastAsia="ko-KR"/>
        </w:rPr>
        <w:t xml:space="preserve"> </w:t>
      </w:r>
      <w:proofErr w:type="spellStart"/>
      <w:r w:rsidR="0045198C">
        <w:rPr>
          <w:rFonts w:hint="eastAsia"/>
          <w:lang w:eastAsia="ko-KR"/>
        </w:rPr>
        <w:t>필드업데이트</w:t>
      </w:r>
      <w:proofErr w:type="spellEnd"/>
      <w:r w:rsidR="0045198C">
        <w:rPr>
          <w:rFonts w:hint="eastAsia"/>
          <w:lang w:eastAsia="ko-KR"/>
        </w:rPr>
        <w:t>(</w:t>
      </w:r>
      <w:r w:rsidR="0045198C">
        <w:rPr>
          <w:rFonts w:hint="eastAsia"/>
          <w:lang w:eastAsia="ko-KR"/>
        </w:rPr>
        <w:t>목차내용에서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마우스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오른쪽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클릭</w:t>
      </w:r>
      <w:r w:rsidR="0045198C">
        <w:rPr>
          <w:rFonts w:hint="eastAsia"/>
          <w:lang w:eastAsia="ko-KR"/>
        </w:rPr>
        <w:t>)</w:t>
      </w:r>
      <w:r w:rsidR="0045198C">
        <w:rPr>
          <w:rFonts w:hint="eastAsia"/>
          <w:lang w:eastAsia="ko-KR"/>
        </w:rPr>
        <w:t>를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통해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그림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목차를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수정해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줍니다</w:t>
      </w:r>
      <w:r w:rsidR="0045198C">
        <w:rPr>
          <w:rFonts w:hint="eastAsia"/>
          <w:lang w:eastAsia="ko-KR"/>
        </w:rPr>
        <w:t>.</w:t>
      </w:r>
    </w:p>
    <w:p w14:paraId="25076DAB" w14:textId="77777777" w:rsidR="00503628" w:rsidRPr="0045198C" w:rsidRDefault="00503628" w:rsidP="00503628">
      <w:pPr>
        <w:pStyle w:val="Indented"/>
        <w:rPr>
          <w:lang w:eastAsia="ko-KR"/>
        </w:rPr>
      </w:pPr>
    </w:p>
    <w:bookmarkEnd w:id="141"/>
    <w:bookmarkEnd w:id="142"/>
    <w:bookmarkEnd w:id="143"/>
    <w:p w14:paraId="2906F584" w14:textId="77777777" w:rsidR="00503628" w:rsidRPr="0045198C" w:rsidRDefault="00503628" w:rsidP="00503628">
      <w:pPr>
        <w:pStyle w:val="Indented"/>
        <w:rPr>
          <w:lang w:eastAsia="ko-KR"/>
        </w:rPr>
      </w:pPr>
      <w:r>
        <w:rPr>
          <w:rFonts w:hint="eastAsia"/>
          <w:lang w:eastAsia="ko-KR"/>
        </w:rPr>
        <w:t>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달아줄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삽입메뉴에서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선택하여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행열을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줍니다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적용해주지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않았도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Heading Table </w:t>
      </w:r>
      <w:r>
        <w:rPr>
          <w:rFonts w:hint="eastAsia"/>
          <w:lang w:eastAsia="ko-KR"/>
        </w:rPr>
        <w:t>스타일이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그림과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비교해서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차이점은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있습니다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표제목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마지막에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풋노트를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출처를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밝힙니다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 w:rsidR="0045198C">
        <w:rPr>
          <w:rFonts w:hint="eastAsia"/>
          <w:lang w:eastAsia="ko-KR"/>
        </w:rPr>
        <w:t>최종적으로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표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목차로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가서</w:t>
      </w:r>
      <w:r w:rsidR="0045198C">
        <w:rPr>
          <w:rFonts w:hint="eastAsia"/>
          <w:lang w:eastAsia="ko-KR"/>
        </w:rPr>
        <w:t xml:space="preserve"> </w:t>
      </w:r>
      <w:proofErr w:type="spellStart"/>
      <w:r w:rsidR="0045198C">
        <w:rPr>
          <w:rFonts w:hint="eastAsia"/>
          <w:lang w:eastAsia="ko-KR"/>
        </w:rPr>
        <w:t>필드업데이트</w:t>
      </w:r>
      <w:proofErr w:type="spellEnd"/>
      <w:r w:rsidR="0045198C">
        <w:rPr>
          <w:rFonts w:hint="eastAsia"/>
          <w:lang w:eastAsia="ko-KR"/>
        </w:rPr>
        <w:t>(</w:t>
      </w:r>
      <w:r w:rsidR="0045198C">
        <w:rPr>
          <w:rFonts w:hint="eastAsia"/>
          <w:lang w:eastAsia="ko-KR"/>
        </w:rPr>
        <w:t>목차내용에서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마우스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오른쪽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클릭</w:t>
      </w:r>
      <w:r w:rsidR="0045198C">
        <w:rPr>
          <w:rFonts w:hint="eastAsia"/>
          <w:lang w:eastAsia="ko-KR"/>
        </w:rPr>
        <w:t>)</w:t>
      </w:r>
      <w:r w:rsidR="0045198C">
        <w:rPr>
          <w:rFonts w:hint="eastAsia"/>
          <w:lang w:eastAsia="ko-KR"/>
        </w:rPr>
        <w:t>를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통해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지도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목차를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수정해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줍니다</w:t>
      </w:r>
      <w:r w:rsidR="0045198C">
        <w:rPr>
          <w:rFonts w:hint="eastAsia"/>
          <w:lang w:eastAsia="ko-KR"/>
        </w:rPr>
        <w:t>.</w:t>
      </w:r>
    </w:p>
    <w:p w14:paraId="0B058BDE" w14:textId="77777777" w:rsidR="00503628" w:rsidRPr="00F374F6" w:rsidRDefault="00503628" w:rsidP="00503628">
      <w:pPr>
        <w:pStyle w:val="HeadingTable"/>
        <w:rPr>
          <w:lang w:eastAsia="ko-KR"/>
        </w:rPr>
      </w:pPr>
      <w:bookmarkStart w:id="148" w:name="_Toc96692279"/>
      <w:bookmarkStart w:id="149" w:name="_Toc96694667"/>
      <w:bookmarkStart w:id="150" w:name="_Toc96700224"/>
      <w:bookmarkStart w:id="151" w:name="_Toc47587622"/>
      <w:bookmarkStart w:id="152" w:name="_Toc76356110"/>
      <w:bookmarkStart w:id="153" w:name="_Toc89833461"/>
      <w:bookmarkStart w:id="154" w:name="_Toc94516398"/>
      <w:r w:rsidRPr="008D61B1">
        <w:rPr>
          <w:rFonts w:hint="eastAsia"/>
        </w:rPr>
        <w:t>&lt;</w:t>
      </w:r>
      <w:r w:rsidRPr="008D61B1">
        <w:rPr>
          <w:rFonts w:hint="eastAsia"/>
        </w:rPr>
        <w:t>표</w:t>
      </w:r>
      <w:r w:rsidRPr="008D61B1">
        <w:rPr>
          <w:rFonts w:hint="eastAsia"/>
        </w:rPr>
        <w:t xml:space="preserve"> </w:t>
      </w:r>
      <w:r>
        <w:t>1</w:t>
      </w:r>
      <w:r w:rsidRPr="008D61B1">
        <w:rPr>
          <w:rFonts w:hint="eastAsia"/>
        </w:rPr>
        <w:t>&gt;</w:t>
      </w:r>
      <w:r w:rsidRPr="008D61B1">
        <w:br/>
      </w:r>
      <w:r w:rsidRPr="008D61B1">
        <w:br/>
      </w:r>
      <w:r>
        <w:rPr>
          <w:rFonts w:hint="eastAsia"/>
          <w:lang w:eastAsia="ko-KR"/>
        </w:rPr>
        <w:t>선교지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현황</w:t>
      </w:r>
      <w:bookmarkEnd w:id="148"/>
      <w:r>
        <w:rPr>
          <w:rStyle w:val="a3"/>
          <w:lang w:eastAsia="ko-KR"/>
        </w:rPr>
        <w:footnoteReference w:id="7"/>
      </w:r>
      <w:bookmarkEnd w:id="149"/>
      <w:bookmarkEnd w:id="150"/>
    </w:p>
    <w:bookmarkEnd w:id="151"/>
    <w:bookmarkEnd w:id="152"/>
    <w:bookmarkEnd w:id="153"/>
    <w:bookmarkEnd w:id="154"/>
    <w:p w14:paraId="6ED37EFD" w14:textId="77777777" w:rsidR="00503628" w:rsidRDefault="00503628" w:rsidP="0050362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15"/>
        <w:gridCol w:w="4401"/>
      </w:tblGrid>
      <w:tr w:rsidR="00503628" w14:paraId="3F0F5463" w14:textId="77777777" w:rsidTr="007A696A">
        <w:trPr>
          <w:cantSplit/>
          <w:jc w:val="center"/>
        </w:trPr>
        <w:tc>
          <w:tcPr>
            <w:tcW w:w="3615" w:type="dxa"/>
          </w:tcPr>
          <w:p w14:paraId="42BBAAB8" w14:textId="77777777" w:rsidR="00503628" w:rsidRDefault="00503628" w:rsidP="00503628">
            <w:pPr>
              <w:jc w:val="center"/>
            </w:pPr>
            <w:r>
              <w:rPr>
                <w:rFonts w:hint="eastAsia"/>
                <w:lang w:eastAsia="ko-KR"/>
              </w:rPr>
              <w:t>이름</w:t>
            </w:r>
          </w:p>
        </w:tc>
        <w:tc>
          <w:tcPr>
            <w:tcW w:w="4401" w:type="dxa"/>
          </w:tcPr>
          <w:p w14:paraId="34912398" w14:textId="77777777" w:rsidR="00503628" w:rsidRDefault="00503628" w:rsidP="00503628">
            <w:pPr>
              <w:jc w:val="center"/>
            </w:pPr>
            <w:r>
              <w:rPr>
                <w:rFonts w:hint="eastAsia"/>
                <w:lang w:eastAsia="ko-KR"/>
              </w:rPr>
              <w:t>선교지</w:t>
            </w:r>
          </w:p>
        </w:tc>
      </w:tr>
      <w:tr w:rsidR="00503628" w14:paraId="350751F5" w14:textId="77777777" w:rsidTr="007A696A">
        <w:trPr>
          <w:cantSplit/>
          <w:jc w:val="center"/>
        </w:trPr>
        <w:tc>
          <w:tcPr>
            <w:tcW w:w="3615" w:type="dxa"/>
          </w:tcPr>
          <w:p w14:paraId="4A252F75" w14:textId="77777777" w:rsidR="00503628" w:rsidRDefault="00503628" w:rsidP="00503628">
            <w:pPr>
              <w:jc w:val="center"/>
            </w:pPr>
            <w:r>
              <w:rPr>
                <w:rFonts w:hint="eastAsia"/>
                <w:lang w:eastAsia="ko-KR"/>
              </w:rPr>
              <w:t>홍길동</w:t>
            </w:r>
          </w:p>
        </w:tc>
        <w:tc>
          <w:tcPr>
            <w:tcW w:w="4401" w:type="dxa"/>
          </w:tcPr>
          <w:p w14:paraId="0F9A7F03" w14:textId="77777777" w:rsidR="00503628" w:rsidRDefault="00503628" w:rsidP="00503628">
            <w:pPr>
              <w:jc w:val="center"/>
            </w:pPr>
            <w:r>
              <w:rPr>
                <w:rFonts w:hint="eastAsia"/>
                <w:lang w:eastAsia="ko-KR"/>
              </w:rPr>
              <w:t>태국</w:t>
            </w:r>
          </w:p>
        </w:tc>
      </w:tr>
      <w:tr w:rsidR="00503628" w14:paraId="70B10A37" w14:textId="77777777" w:rsidTr="007A696A">
        <w:trPr>
          <w:cantSplit/>
          <w:jc w:val="center"/>
        </w:trPr>
        <w:tc>
          <w:tcPr>
            <w:tcW w:w="3615" w:type="dxa"/>
          </w:tcPr>
          <w:p w14:paraId="74E002DC" w14:textId="77777777" w:rsidR="00503628" w:rsidRDefault="00503628" w:rsidP="00503628">
            <w:pPr>
              <w:jc w:val="center"/>
            </w:pPr>
            <w:r>
              <w:rPr>
                <w:rFonts w:hint="eastAsia"/>
                <w:lang w:eastAsia="ko-KR"/>
              </w:rPr>
              <w:t>이영미</w:t>
            </w:r>
          </w:p>
        </w:tc>
        <w:tc>
          <w:tcPr>
            <w:tcW w:w="4401" w:type="dxa"/>
          </w:tcPr>
          <w:p w14:paraId="50DAB07A" w14:textId="77777777" w:rsidR="00503628" w:rsidRDefault="00503628" w:rsidP="00503628">
            <w:pPr>
              <w:jc w:val="center"/>
            </w:pPr>
            <w:r>
              <w:rPr>
                <w:rFonts w:hint="eastAsia"/>
                <w:lang w:eastAsia="ko-KR"/>
              </w:rPr>
              <w:t>캄보디아</w:t>
            </w:r>
          </w:p>
        </w:tc>
      </w:tr>
    </w:tbl>
    <w:p w14:paraId="52E1CE46" w14:textId="77777777" w:rsidR="00503628" w:rsidRDefault="00503628" w:rsidP="00503628">
      <w:pPr>
        <w:pStyle w:val="SpaceAfterFigureTableMap"/>
      </w:pPr>
    </w:p>
    <w:p w14:paraId="3BB33BA8" w14:textId="77777777" w:rsidR="00503628" w:rsidRDefault="00503628" w:rsidP="00503628">
      <w:pPr>
        <w:pStyle w:val="Indented"/>
      </w:pPr>
    </w:p>
    <w:p w14:paraId="660468E8" w14:textId="77777777" w:rsidR="00811C48" w:rsidRDefault="0045198C" w:rsidP="002C33E1">
      <w:pPr>
        <w:pStyle w:val="Indented"/>
        <w:rPr>
          <w:lang w:eastAsia="ko-KR"/>
        </w:rPr>
      </w:pPr>
      <w:r>
        <w:rPr>
          <w:rFonts w:hint="eastAsia"/>
          <w:lang w:eastAsia="ko-KR"/>
        </w:rPr>
        <w:t>다음은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선교지의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선교지역과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선교사의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&lt;</w:t>
      </w:r>
      <w:r>
        <w:rPr>
          <w:rFonts w:hint="eastAsia"/>
          <w:lang w:eastAsia="ko-KR"/>
        </w:rPr>
        <w:t>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2&gt;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선교사들의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선교지를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p w14:paraId="5239740E" w14:textId="77777777" w:rsidR="00811C48" w:rsidRDefault="00811C48" w:rsidP="00811C48">
      <w:pPr>
        <w:pStyle w:val="HeadingTable"/>
        <w:rPr>
          <w:lang w:eastAsia="ko-KR"/>
        </w:rPr>
      </w:pPr>
      <w:bookmarkStart w:id="155" w:name="_Toc96018643"/>
      <w:bookmarkStart w:id="156" w:name="_Toc96700225"/>
      <w:r w:rsidRPr="008D61B1">
        <w:rPr>
          <w:rFonts w:hint="eastAsia"/>
          <w:lang w:eastAsia="ko-KR"/>
        </w:rPr>
        <w:t>&lt;</w:t>
      </w:r>
      <w:r w:rsidRPr="008D61B1">
        <w:rPr>
          <w:rFonts w:hint="eastAsia"/>
          <w:lang w:eastAsia="ko-KR"/>
        </w:rPr>
        <w:t>표</w:t>
      </w:r>
      <w:r w:rsidRPr="008D61B1">
        <w:rPr>
          <w:rFonts w:hint="eastAsia"/>
          <w:lang w:eastAsia="ko-KR"/>
        </w:rPr>
        <w:t xml:space="preserve"> </w:t>
      </w:r>
      <w:r w:rsidR="00503628">
        <w:rPr>
          <w:lang w:eastAsia="ko-KR"/>
        </w:rPr>
        <w:t>2</w:t>
      </w:r>
      <w:r w:rsidRPr="008D61B1">
        <w:rPr>
          <w:rFonts w:hint="eastAsia"/>
          <w:lang w:eastAsia="ko-KR"/>
        </w:rPr>
        <w:t>&gt;</w:t>
      </w:r>
      <w:r w:rsidRPr="008D61B1">
        <w:rPr>
          <w:lang w:eastAsia="ko-KR"/>
        </w:rPr>
        <w:br/>
      </w:r>
      <w:r w:rsidRPr="008D61B1">
        <w:rPr>
          <w:lang w:eastAsia="ko-KR"/>
        </w:rPr>
        <w:br/>
      </w:r>
      <w:r>
        <w:rPr>
          <w:rFonts w:hint="eastAsia"/>
          <w:lang w:eastAsia="ko-KR"/>
        </w:rPr>
        <w:t>선교사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현황표</w:t>
      </w:r>
      <w:bookmarkEnd w:id="155"/>
      <w:r w:rsidR="00503628">
        <w:rPr>
          <w:rStyle w:val="a3"/>
          <w:lang w:eastAsia="ko-KR"/>
        </w:rPr>
        <w:footnoteReference w:id="8"/>
      </w:r>
      <w:bookmarkEnd w:id="156"/>
    </w:p>
    <w:p w14:paraId="01262CE2" w14:textId="77777777" w:rsidR="00811C48" w:rsidRDefault="00811C48" w:rsidP="00811C48">
      <w:pPr>
        <w:pStyle w:val="Indented"/>
        <w:rPr>
          <w:lang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85"/>
        <w:gridCol w:w="2868"/>
      </w:tblGrid>
      <w:tr w:rsidR="00811C48" w:rsidRPr="005D5691" w14:paraId="07961C7E" w14:textId="77777777" w:rsidTr="007A696A">
        <w:tc>
          <w:tcPr>
            <w:tcW w:w="2946" w:type="dxa"/>
          </w:tcPr>
          <w:p w14:paraId="30948DE1" w14:textId="77777777" w:rsidR="00811C48" w:rsidRPr="005D5691" w:rsidRDefault="00811C48" w:rsidP="007A696A">
            <w:pPr>
              <w:adjustRightInd w:val="0"/>
              <w:jc w:val="center"/>
            </w:pPr>
            <w:r>
              <w:rPr>
                <w:rFonts w:hint="eastAsia"/>
                <w:lang w:eastAsia="ko-KR"/>
              </w:rPr>
              <w:lastRenderedPageBreak/>
              <w:t>이름</w:t>
            </w:r>
          </w:p>
        </w:tc>
        <w:tc>
          <w:tcPr>
            <w:tcW w:w="2946" w:type="dxa"/>
          </w:tcPr>
          <w:p w14:paraId="4E13B7EC" w14:textId="77777777" w:rsidR="00811C48" w:rsidRPr="005D5691" w:rsidRDefault="00811C48" w:rsidP="007A696A">
            <w:pPr>
              <w:adjustRightInd w:val="0"/>
              <w:jc w:val="center"/>
            </w:pPr>
            <w:r>
              <w:rPr>
                <w:rFonts w:hint="eastAsia"/>
                <w:lang w:eastAsia="ko-KR"/>
              </w:rPr>
              <w:t>선교지</w:t>
            </w:r>
          </w:p>
        </w:tc>
        <w:tc>
          <w:tcPr>
            <w:tcW w:w="2946" w:type="dxa"/>
          </w:tcPr>
          <w:p w14:paraId="6583AD24" w14:textId="77777777" w:rsidR="00811C48" w:rsidRPr="005D5691" w:rsidRDefault="00811C48" w:rsidP="007A696A">
            <w:pPr>
              <w:adjustRightInd w:val="0"/>
              <w:jc w:val="center"/>
            </w:pPr>
            <w:r>
              <w:rPr>
                <w:rFonts w:hint="eastAsia"/>
                <w:lang w:eastAsia="ko-KR"/>
              </w:rPr>
              <w:t>성별</w:t>
            </w:r>
          </w:p>
        </w:tc>
      </w:tr>
      <w:tr w:rsidR="00811C48" w:rsidRPr="005D5691" w14:paraId="44B0B410" w14:textId="77777777" w:rsidTr="007A696A">
        <w:tc>
          <w:tcPr>
            <w:tcW w:w="2946" w:type="dxa"/>
          </w:tcPr>
          <w:p w14:paraId="24CFBC28" w14:textId="77777777" w:rsidR="00811C48" w:rsidRPr="005D5691" w:rsidRDefault="00811C48" w:rsidP="007A696A">
            <w:pPr>
              <w:adjustRightInd w:val="0"/>
              <w:jc w:val="center"/>
            </w:pPr>
            <w:r>
              <w:rPr>
                <w:rFonts w:hint="eastAsia"/>
                <w:lang w:eastAsia="ko-KR"/>
              </w:rPr>
              <w:t>홍길동</w:t>
            </w:r>
          </w:p>
        </w:tc>
        <w:tc>
          <w:tcPr>
            <w:tcW w:w="2946" w:type="dxa"/>
          </w:tcPr>
          <w:p w14:paraId="50720EB7" w14:textId="77777777" w:rsidR="00811C48" w:rsidRPr="005D5691" w:rsidRDefault="00811C48" w:rsidP="007A696A">
            <w:pPr>
              <w:adjustRightInd w:val="0"/>
              <w:jc w:val="center"/>
            </w:pPr>
            <w:r>
              <w:rPr>
                <w:rFonts w:hint="eastAsia"/>
                <w:lang w:eastAsia="ko-KR"/>
              </w:rPr>
              <w:t>태국</w:t>
            </w:r>
          </w:p>
        </w:tc>
        <w:tc>
          <w:tcPr>
            <w:tcW w:w="2946" w:type="dxa"/>
          </w:tcPr>
          <w:p w14:paraId="42AB678F" w14:textId="77777777" w:rsidR="00811C48" w:rsidRPr="005D5691" w:rsidRDefault="00811C48" w:rsidP="007A696A">
            <w:pPr>
              <w:adjustRightInd w:val="0"/>
              <w:jc w:val="center"/>
            </w:pPr>
            <w:r>
              <w:rPr>
                <w:rFonts w:hint="eastAsia"/>
                <w:lang w:eastAsia="ko-KR"/>
              </w:rPr>
              <w:t>남자</w:t>
            </w:r>
          </w:p>
        </w:tc>
      </w:tr>
      <w:tr w:rsidR="00811C48" w:rsidRPr="005D5691" w14:paraId="6B73D8E2" w14:textId="77777777" w:rsidTr="007A696A">
        <w:tc>
          <w:tcPr>
            <w:tcW w:w="2946" w:type="dxa"/>
          </w:tcPr>
          <w:p w14:paraId="49F89EDB" w14:textId="77777777" w:rsidR="00811C48" w:rsidRPr="005D5691" w:rsidRDefault="00811C48" w:rsidP="007A696A">
            <w:pPr>
              <w:adjustRightInd w:val="0"/>
              <w:jc w:val="center"/>
            </w:pPr>
            <w:r>
              <w:rPr>
                <w:rFonts w:hint="eastAsia"/>
                <w:lang w:eastAsia="ko-KR"/>
              </w:rPr>
              <w:t>이영미</w:t>
            </w:r>
          </w:p>
        </w:tc>
        <w:tc>
          <w:tcPr>
            <w:tcW w:w="2946" w:type="dxa"/>
          </w:tcPr>
          <w:p w14:paraId="61F3179D" w14:textId="77777777" w:rsidR="00811C48" w:rsidRPr="005D5691" w:rsidRDefault="00811C48" w:rsidP="007A696A">
            <w:pPr>
              <w:adjustRightInd w:val="0"/>
              <w:jc w:val="center"/>
            </w:pPr>
            <w:r>
              <w:rPr>
                <w:rFonts w:hint="eastAsia"/>
                <w:lang w:eastAsia="ko-KR"/>
              </w:rPr>
              <w:t>캄보디아</w:t>
            </w:r>
          </w:p>
        </w:tc>
        <w:tc>
          <w:tcPr>
            <w:tcW w:w="2946" w:type="dxa"/>
          </w:tcPr>
          <w:p w14:paraId="45DDDCFE" w14:textId="77777777" w:rsidR="00811C48" w:rsidRPr="005D5691" w:rsidRDefault="00811C48" w:rsidP="007A696A">
            <w:pPr>
              <w:adjustRightInd w:val="0"/>
              <w:jc w:val="center"/>
            </w:pPr>
            <w:r>
              <w:rPr>
                <w:rFonts w:hint="eastAsia"/>
                <w:lang w:eastAsia="ko-KR"/>
              </w:rPr>
              <w:t>여자</w:t>
            </w:r>
          </w:p>
        </w:tc>
      </w:tr>
    </w:tbl>
    <w:p w14:paraId="5654436C" w14:textId="77777777" w:rsidR="0045198C" w:rsidRDefault="0045198C" w:rsidP="00503628">
      <w:pPr>
        <w:pStyle w:val="Indented"/>
        <w:rPr>
          <w:lang w:eastAsia="ko-KR"/>
        </w:rPr>
      </w:pPr>
    </w:p>
    <w:p w14:paraId="79AB60AB" w14:textId="77777777" w:rsidR="00503628" w:rsidRDefault="0045198C" w:rsidP="00503628">
      <w:pPr>
        <w:pStyle w:val="Indented"/>
        <w:rPr>
          <w:lang w:eastAsia="ko-KR"/>
        </w:rPr>
      </w:pPr>
      <w:r>
        <w:rPr>
          <w:rFonts w:hint="eastAsia"/>
          <w:lang w:eastAsia="ko-KR"/>
        </w:rPr>
        <w:t>지도를</w:t>
      </w:r>
      <w:r w:rsidR="00503628">
        <w:rPr>
          <w:rFonts w:hint="eastAsia"/>
          <w:lang w:eastAsia="ko-KR"/>
        </w:rPr>
        <w:t xml:space="preserve"> </w:t>
      </w:r>
      <w:r w:rsidR="00503628">
        <w:rPr>
          <w:rFonts w:hint="eastAsia"/>
          <w:lang w:eastAsia="ko-KR"/>
        </w:rPr>
        <w:t>인용할</w:t>
      </w:r>
      <w:r w:rsidR="00503628">
        <w:rPr>
          <w:rFonts w:hint="eastAsia"/>
          <w:lang w:eastAsia="ko-KR"/>
        </w:rPr>
        <w:t xml:space="preserve"> </w:t>
      </w:r>
      <w:r w:rsidR="00503628">
        <w:rPr>
          <w:rFonts w:hint="eastAsia"/>
          <w:lang w:eastAsia="ko-KR"/>
        </w:rPr>
        <w:t>때는</w:t>
      </w:r>
      <w:r w:rsidR="00503628">
        <w:rPr>
          <w:rFonts w:hint="eastAsia"/>
          <w:lang w:eastAsia="ko-KR"/>
        </w:rPr>
        <w:t xml:space="preserve"> </w:t>
      </w:r>
      <w:r w:rsidR="00503628">
        <w:rPr>
          <w:rFonts w:hint="eastAsia"/>
          <w:lang w:eastAsia="ko-KR"/>
        </w:rPr>
        <w:t>다음과</w:t>
      </w:r>
      <w:r w:rsidR="00503628">
        <w:rPr>
          <w:rFonts w:hint="eastAsia"/>
          <w:lang w:eastAsia="ko-KR"/>
        </w:rPr>
        <w:t xml:space="preserve"> </w:t>
      </w:r>
      <w:r w:rsidR="00503628">
        <w:rPr>
          <w:rFonts w:hint="eastAsia"/>
          <w:lang w:eastAsia="ko-KR"/>
        </w:rPr>
        <w:t>같은</w:t>
      </w:r>
      <w:r w:rsidR="00503628">
        <w:rPr>
          <w:rFonts w:hint="eastAsia"/>
          <w:lang w:eastAsia="ko-KR"/>
        </w:rPr>
        <w:t xml:space="preserve"> </w:t>
      </w:r>
      <w:r w:rsidR="00503628">
        <w:rPr>
          <w:rFonts w:hint="eastAsia"/>
          <w:lang w:eastAsia="ko-KR"/>
        </w:rPr>
        <w:t>방법으로</w:t>
      </w:r>
      <w:r w:rsidR="00503628">
        <w:rPr>
          <w:rFonts w:hint="eastAsia"/>
          <w:lang w:eastAsia="ko-KR"/>
        </w:rPr>
        <w:t xml:space="preserve"> </w:t>
      </w:r>
      <w:r w:rsidR="00503628">
        <w:rPr>
          <w:rFonts w:hint="eastAsia"/>
          <w:lang w:eastAsia="ko-KR"/>
        </w:rPr>
        <w:t>스타일을</w:t>
      </w:r>
      <w:r w:rsidR="00503628">
        <w:rPr>
          <w:rFonts w:hint="eastAsia"/>
          <w:lang w:eastAsia="ko-KR"/>
        </w:rPr>
        <w:t xml:space="preserve"> </w:t>
      </w:r>
      <w:r w:rsidR="00503628">
        <w:rPr>
          <w:rFonts w:hint="eastAsia"/>
          <w:lang w:eastAsia="ko-KR"/>
        </w:rPr>
        <w:t>적용해</w:t>
      </w:r>
      <w:r w:rsidR="00503628">
        <w:rPr>
          <w:rFonts w:hint="eastAsia"/>
          <w:lang w:eastAsia="ko-KR"/>
        </w:rPr>
        <w:t xml:space="preserve"> </w:t>
      </w:r>
      <w:r w:rsidR="00503628">
        <w:rPr>
          <w:rFonts w:hint="eastAsia"/>
          <w:lang w:eastAsia="ko-KR"/>
        </w:rPr>
        <w:t>주시기</w:t>
      </w:r>
      <w:r w:rsidR="00503628">
        <w:rPr>
          <w:rFonts w:hint="eastAsia"/>
          <w:lang w:eastAsia="ko-KR"/>
        </w:rPr>
        <w:t xml:space="preserve"> </w:t>
      </w:r>
      <w:r w:rsidR="00503628">
        <w:rPr>
          <w:rFonts w:hint="eastAsia"/>
          <w:lang w:eastAsia="ko-KR"/>
        </w:rPr>
        <w:t>바랍니다</w:t>
      </w:r>
      <w:r w:rsidR="00503628">
        <w:rPr>
          <w:rFonts w:hint="eastAsia"/>
          <w:lang w:eastAsia="ko-KR"/>
        </w:rPr>
        <w:t>.</w:t>
      </w:r>
      <w:r w:rsidR="00503628">
        <w:rPr>
          <w:lang w:eastAsia="ko-KR"/>
        </w:rPr>
        <w:t xml:space="preserve"> </w:t>
      </w:r>
    </w:p>
    <w:p w14:paraId="3EA8898A" w14:textId="798D70CB" w:rsidR="00503628" w:rsidRDefault="0015267F" w:rsidP="00503628">
      <w:pPr>
        <w:pStyle w:val="FiguresMaps"/>
        <w:rPr>
          <w:lang w:eastAsia="ko-KR"/>
        </w:rPr>
      </w:pPr>
      <w:r>
        <w:rPr>
          <w:noProof/>
        </w:rPr>
        <w:drawing>
          <wp:inline distT="0" distB="0" distL="0" distR="0" wp14:anchorId="007A7FB4" wp14:editId="56529B3D">
            <wp:extent cx="3131820" cy="2278380"/>
            <wp:effectExtent l="0" t="0" r="0" b="0"/>
            <wp:docPr id="2" name="그림 2" descr="우크라이나 지도 / 크림반도 지도 자세히 살펴보기 (우크라이나 지형도 행정도 위성도 한글판 한글지도 관광지도 일반지도 구글맵 크림반도  분쟁지역 구역 지도 도로망 지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우크라이나 지도 / 크림반도 지도 자세히 살펴보기 (우크라이나 지형도 행정도 위성도 한글판 한글지도 관광지도 일반지도 구글맵 크림반도  분쟁지역 구역 지도 도로망 지도)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5211" w14:textId="77777777" w:rsidR="00503628" w:rsidRPr="00F374F6" w:rsidRDefault="00503628" w:rsidP="00503628">
      <w:pPr>
        <w:pStyle w:val="HeadingMap"/>
        <w:rPr>
          <w:lang w:eastAsia="ko-KR"/>
        </w:rPr>
      </w:pPr>
      <w:bookmarkStart w:id="157" w:name="_Toc96700227"/>
      <w:r w:rsidRPr="002C252F">
        <w:rPr>
          <w:rFonts w:hint="eastAsia"/>
          <w:lang w:eastAsia="ko-KR"/>
        </w:rPr>
        <w:t>&lt;</w:t>
      </w:r>
      <w:r>
        <w:rPr>
          <w:rFonts w:hint="eastAsia"/>
          <w:lang w:eastAsia="ko-KR"/>
        </w:rPr>
        <w:t>지도</w:t>
      </w:r>
      <w:r w:rsidRPr="002C252F">
        <w:rPr>
          <w:lang w:eastAsia="ko-KR"/>
        </w:rPr>
        <w:t xml:space="preserve"> 1</w:t>
      </w:r>
      <w:r w:rsidRPr="002C252F">
        <w:rPr>
          <w:rFonts w:hint="eastAsia"/>
          <w:lang w:eastAsia="ko-KR"/>
        </w:rPr>
        <w:t>&gt;</w:t>
      </w:r>
      <w:r w:rsidRPr="002C252F">
        <w:rPr>
          <w:lang w:eastAsia="ko-KR"/>
        </w:rPr>
        <w:br/>
      </w:r>
      <w:r>
        <w:rPr>
          <w:lang w:eastAsia="ko-KR"/>
        </w:rPr>
        <w:br/>
      </w:r>
      <w:r>
        <w:rPr>
          <w:rFonts w:hint="eastAsia"/>
          <w:lang w:eastAsia="ko-KR"/>
        </w:rPr>
        <w:t>우크라이나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지도</w:t>
      </w:r>
      <w:r>
        <w:rPr>
          <w:rStyle w:val="a3"/>
          <w:lang w:eastAsia="ko-KR"/>
        </w:rPr>
        <w:footnoteReference w:id="9"/>
      </w:r>
      <w:bookmarkEnd w:id="157"/>
    </w:p>
    <w:p w14:paraId="47A63556" w14:textId="77777777" w:rsidR="00811C48" w:rsidRDefault="00503628" w:rsidP="00503628">
      <w:pPr>
        <w:pStyle w:val="Indented"/>
        <w:rPr>
          <w:lang w:eastAsia="ko-KR"/>
        </w:rPr>
      </w:pPr>
      <w:r>
        <w:rPr>
          <w:rFonts w:hint="eastAsia"/>
          <w:lang w:eastAsia="ko-KR"/>
        </w:rPr>
        <w:t>지도를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워드에서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먼저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삽입합니다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지도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figure/Map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적용해줍니다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그러면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가운데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정렬로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맞추어집니다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지도의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제목은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하단에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줍니다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&lt;</w:t>
      </w:r>
      <w:r w:rsidR="0045198C">
        <w:rPr>
          <w:rFonts w:hint="eastAsia"/>
          <w:lang w:eastAsia="ko-KR"/>
        </w:rPr>
        <w:t>지도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#</w:t>
      </w:r>
      <w:r>
        <w:rPr>
          <w:rFonts w:hint="eastAsia"/>
          <w:lang w:eastAsia="ko-KR"/>
        </w:rPr>
        <w:t>&gt;</w:t>
      </w:r>
      <w:r>
        <w:rPr>
          <w:lang w:eastAsia="ko-KR"/>
        </w:rPr>
        <w:t xml:space="preserve"> </w:t>
      </w:r>
      <w:r w:rsidR="0045198C">
        <w:rPr>
          <w:rFonts w:hint="eastAsia"/>
          <w:lang w:eastAsia="ko-KR"/>
        </w:rPr>
        <w:t>지도</w:t>
      </w:r>
      <w:r>
        <w:rPr>
          <w:rFonts w:hint="eastAsia"/>
          <w:lang w:eastAsia="ko-KR"/>
        </w:rPr>
        <w:t>번호는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줍니다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번호와</w:t>
      </w:r>
      <w:r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지도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제목은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Heading </w:t>
      </w:r>
      <w:r w:rsidR="0045198C">
        <w:rPr>
          <w:lang w:eastAsia="ko-KR"/>
        </w:rPr>
        <w:t>Map</w:t>
      </w:r>
      <w:r w:rsidR="0045198C"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>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스타일이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 w:rsidR="0045198C">
        <w:rPr>
          <w:rFonts w:hint="eastAsia"/>
          <w:lang w:eastAsia="ko-KR"/>
        </w:rPr>
        <w:t>지도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제목에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풋노트를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앤드노트를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달아줍니다</w:t>
      </w:r>
      <w:r w:rsidR="0045198C">
        <w:rPr>
          <w:rFonts w:hint="eastAsia"/>
          <w:lang w:eastAsia="ko-KR"/>
        </w:rPr>
        <w:t>.</w:t>
      </w:r>
      <w:r w:rsidR="0045198C">
        <w:rPr>
          <w:lang w:eastAsia="ko-KR"/>
        </w:rPr>
        <w:t xml:space="preserve"> </w:t>
      </w:r>
      <w:r w:rsidR="0045198C">
        <w:rPr>
          <w:rFonts w:hint="eastAsia"/>
          <w:lang w:eastAsia="ko-KR"/>
        </w:rPr>
        <w:t>최종적으로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지도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목차로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가서</w:t>
      </w:r>
      <w:r w:rsidR="0045198C">
        <w:rPr>
          <w:rFonts w:hint="eastAsia"/>
          <w:lang w:eastAsia="ko-KR"/>
        </w:rPr>
        <w:t xml:space="preserve"> </w:t>
      </w:r>
      <w:proofErr w:type="spellStart"/>
      <w:r w:rsidR="0045198C">
        <w:rPr>
          <w:rFonts w:hint="eastAsia"/>
          <w:lang w:eastAsia="ko-KR"/>
        </w:rPr>
        <w:t>필드업데이트를</w:t>
      </w:r>
      <w:proofErr w:type="spellEnd"/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통해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지도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목차를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수정해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줍니다</w:t>
      </w:r>
      <w:r w:rsidR="0045198C">
        <w:rPr>
          <w:rFonts w:hint="eastAsia"/>
          <w:lang w:eastAsia="ko-KR"/>
        </w:rPr>
        <w:t>.</w:t>
      </w:r>
    </w:p>
    <w:p w14:paraId="4E58F1F1" w14:textId="77777777" w:rsidR="00811C48" w:rsidRDefault="00811C48" w:rsidP="002C33E1">
      <w:pPr>
        <w:pStyle w:val="Indented"/>
        <w:rPr>
          <w:lang w:eastAsia="ko-KR"/>
        </w:rPr>
      </w:pPr>
    </w:p>
    <w:p w14:paraId="45469240" w14:textId="77777777" w:rsidR="00811C48" w:rsidRDefault="0045198C" w:rsidP="002C33E1">
      <w:pPr>
        <w:pStyle w:val="Indented"/>
        <w:rPr>
          <w:lang w:eastAsia="ko-KR"/>
        </w:rPr>
      </w:pPr>
      <w:r>
        <w:rPr>
          <w:rFonts w:hint="eastAsia"/>
          <w:lang w:eastAsia="ko-KR"/>
        </w:rPr>
        <w:t>목차에서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두글자로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제목은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첨선이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끝까지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가있지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일종의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버그로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키보디에서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Tab </w:t>
      </w:r>
      <w:r>
        <w:rPr>
          <w:rFonts w:hint="eastAsia"/>
          <w:lang w:eastAsia="ko-KR"/>
        </w:rPr>
        <w:t>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한번만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눌러주면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점선이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lastRenderedPageBreak/>
        <w:t>끝까지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생깁니다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그러므로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논문편집이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완료후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최종적으로</w:t>
      </w:r>
      <w:r>
        <w:rPr>
          <w:rFonts w:hint="eastAsia"/>
          <w:lang w:eastAsia="ko-KR"/>
        </w:rPr>
        <w:t xml:space="preserve"> T</w:t>
      </w:r>
      <w:r>
        <w:rPr>
          <w:lang w:eastAsia="ko-KR"/>
        </w:rPr>
        <w:t>ab</w:t>
      </w:r>
      <w:r>
        <w:rPr>
          <w:rFonts w:hint="eastAsia"/>
          <w:lang w:eastAsia="ko-KR"/>
        </w:rPr>
        <w:t>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번씩만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눌러주면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됩니다</w:t>
      </w:r>
      <w:r>
        <w:rPr>
          <w:rFonts w:hint="eastAsia"/>
          <w:lang w:eastAsia="ko-KR"/>
        </w:rPr>
        <w:t>.</w:t>
      </w:r>
    </w:p>
    <w:p w14:paraId="3F658A13" w14:textId="77777777" w:rsidR="00811C48" w:rsidRDefault="00811C48" w:rsidP="002C33E1">
      <w:pPr>
        <w:pStyle w:val="Indented"/>
        <w:rPr>
          <w:lang w:eastAsia="ko-KR"/>
        </w:rPr>
      </w:pPr>
    </w:p>
    <w:p w14:paraId="356ED92A" w14:textId="77777777" w:rsidR="00811C48" w:rsidRDefault="00B86462" w:rsidP="002C33E1">
      <w:pPr>
        <w:pStyle w:val="Indented"/>
        <w:rPr>
          <w:lang w:eastAsia="ko-KR"/>
        </w:rPr>
      </w:pPr>
      <w:r>
        <w:rPr>
          <w:rFonts w:hint="eastAsia"/>
          <w:lang w:eastAsia="ko-KR"/>
        </w:rPr>
        <w:t>목차에서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특정그림이나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제목으로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목차에서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이동하고자하는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목차의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제목에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마우스를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올려놓을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키보드에서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Ctrl</w:t>
      </w:r>
      <w:r>
        <w:rPr>
          <w:rFonts w:hint="eastAsia"/>
          <w:lang w:eastAsia="ko-KR"/>
        </w:rPr>
        <w:t>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상채에서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이동하고자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클릭하면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됩니다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표나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매우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유용합니다</w:t>
      </w:r>
      <w:r>
        <w:rPr>
          <w:rFonts w:hint="eastAsia"/>
          <w:lang w:eastAsia="ko-KR"/>
        </w:rPr>
        <w:t>.</w:t>
      </w:r>
    </w:p>
    <w:p w14:paraId="788DE710" w14:textId="77777777" w:rsidR="00811C48" w:rsidRDefault="00811C48" w:rsidP="002C33E1">
      <w:pPr>
        <w:pStyle w:val="Indented"/>
        <w:rPr>
          <w:lang w:eastAsia="ko-KR"/>
        </w:rPr>
      </w:pPr>
    </w:p>
    <w:p w14:paraId="76E6439A" w14:textId="77777777" w:rsidR="00811C48" w:rsidRDefault="00811C48" w:rsidP="002C33E1">
      <w:pPr>
        <w:pStyle w:val="Indented"/>
        <w:rPr>
          <w:lang w:eastAsia="ko-KR"/>
        </w:rPr>
      </w:pPr>
    </w:p>
    <w:p w14:paraId="7ABC4F45" w14:textId="77777777" w:rsidR="00811C48" w:rsidRDefault="00811C48" w:rsidP="002C33E1">
      <w:pPr>
        <w:pStyle w:val="Indented"/>
        <w:rPr>
          <w:lang w:eastAsia="ko-KR"/>
        </w:rPr>
      </w:pPr>
    </w:p>
    <w:p w14:paraId="253A12AA" w14:textId="77777777" w:rsidR="00811C48" w:rsidRDefault="00811C48" w:rsidP="002C33E1">
      <w:pPr>
        <w:pStyle w:val="Indented"/>
        <w:rPr>
          <w:lang w:eastAsia="ko-KR"/>
        </w:rPr>
      </w:pPr>
    </w:p>
    <w:p w14:paraId="3FEABC54" w14:textId="77777777" w:rsidR="00811C48" w:rsidRDefault="00811C48" w:rsidP="002C33E1">
      <w:pPr>
        <w:pStyle w:val="Indented"/>
        <w:rPr>
          <w:lang w:eastAsia="ko-KR"/>
        </w:rPr>
      </w:pPr>
    </w:p>
    <w:p w14:paraId="2B47C1AD" w14:textId="77777777" w:rsidR="00811C48" w:rsidRDefault="00811C48" w:rsidP="002C33E1">
      <w:pPr>
        <w:pStyle w:val="Indented"/>
        <w:rPr>
          <w:lang w:eastAsia="ko-KR"/>
        </w:rPr>
      </w:pPr>
    </w:p>
    <w:p w14:paraId="7ADDD78C" w14:textId="77777777" w:rsidR="00811C48" w:rsidRDefault="00811C48" w:rsidP="002C33E1">
      <w:pPr>
        <w:pStyle w:val="Indented"/>
        <w:rPr>
          <w:lang w:eastAsia="ko-KR"/>
        </w:rPr>
      </w:pPr>
    </w:p>
    <w:p w14:paraId="2BA2FD90" w14:textId="77777777" w:rsidR="00811C48" w:rsidRDefault="00811C48" w:rsidP="007B77A7">
      <w:pPr>
        <w:pStyle w:val="Heading1st-Level"/>
      </w:pPr>
      <w:bookmarkStart w:id="158" w:name="_Toc191958842"/>
      <w:r>
        <w:rPr>
          <w:rFonts w:hint="eastAsia"/>
        </w:rPr>
        <w:t>요약</w:t>
      </w:r>
      <w:bookmarkEnd w:id="158"/>
    </w:p>
    <w:p w14:paraId="26E63FC7" w14:textId="77777777" w:rsidR="00811C48" w:rsidRDefault="00811C48" w:rsidP="00811C48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2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선행연구고찰로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관련도서를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이제까지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선행연구를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살펴보았다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연구방법론을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살펴본다</w:t>
      </w:r>
      <w:r>
        <w:rPr>
          <w:rFonts w:hint="eastAsia"/>
          <w:lang w:eastAsia="ko-KR"/>
        </w:rPr>
        <w:t>.</w:t>
      </w:r>
    </w:p>
    <w:p w14:paraId="6A296D30" w14:textId="77777777" w:rsidR="00811C48" w:rsidRPr="00811C48" w:rsidRDefault="00811C48" w:rsidP="002C33E1">
      <w:pPr>
        <w:pStyle w:val="Indented"/>
        <w:rPr>
          <w:lang w:eastAsia="ko-KR"/>
        </w:rPr>
      </w:pPr>
    </w:p>
    <w:p w14:paraId="524EB79B" w14:textId="77777777" w:rsidR="004E6E3C" w:rsidRDefault="004E6E3C" w:rsidP="004E6E3C">
      <w:pPr>
        <w:pStyle w:val="Indented"/>
        <w:rPr>
          <w:lang w:eastAsia="ko-KR"/>
        </w:rPr>
      </w:pPr>
    </w:p>
    <w:p w14:paraId="30E6A81A" w14:textId="77777777" w:rsidR="004E6E3C" w:rsidRDefault="004E6E3C" w:rsidP="004E6E3C">
      <w:pPr>
        <w:pStyle w:val="Indented"/>
        <w:rPr>
          <w:lang w:eastAsia="ko-KR"/>
        </w:rPr>
        <w:sectPr w:rsidR="004E6E3C" w:rsidSect="00347B32">
          <w:type w:val="continuous"/>
          <w:pgSz w:w="12240" w:h="15840"/>
          <w:pgMar w:top="1440" w:right="1440" w:bottom="1685" w:left="2160" w:header="1152" w:footer="720" w:gutter="0"/>
          <w:cols w:space="720"/>
          <w:titlePg/>
        </w:sectPr>
      </w:pPr>
    </w:p>
    <w:p w14:paraId="1BCBAB6A" w14:textId="77777777" w:rsidR="004E6E3C" w:rsidRDefault="00CC56A7" w:rsidP="004E6E3C">
      <w:pPr>
        <w:pStyle w:val="HeadingMain"/>
        <w:rPr>
          <w:lang w:eastAsia="ko-KR"/>
        </w:rPr>
        <w:sectPr w:rsidR="004E6E3C">
          <w:headerReference w:type="default" r:id="rId69"/>
          <w:footerReference w:type="default" r:id="rId70"/>
          <w:footerReference w:type="first" r:id="rId71"/>
          <w:pgSz w:w="12240" w:h="15840" w:code="1"/>
          <w:pgMar w:top="2880" w:right="1440" w:bottom="1685" w:left="2160" w:header="720" w:footer="1267" w:gutter="0"/>
          <w:cols w:space="720"/>
          <w:titlePg/>
        </w:sectPr>
      </w:pPr>
      <w:bookmarkStart w:id="159" w:name="_Toc104425538"/>
      <w:bookmarkStart w:id="160" w:name="_Toc125445402"/>
      <w:bookmarkStart w:id="161" w:name="_Toc128852863"/>
      <w:bookmarkStart w:id="162" w:name="_Toc385681439"/>
      <w:bookmarkStart w:id="163" w:name="_Toc385681552"/>
      <w:bookmarkStart w:id="164" w:name="_Toc386981881"/>
      <w:bookmarkStart w:id="165" w:name="_Toc388950992"/>
      <w:bookmarkStart w:id="166" w:name="_Toc389009949"/>
      <w:bookmarkStart w:id="167" w:name="_Toc390013585"/>
      <w:bookmarkStart w:id="168" w:name="_Toc390053353"/>
      <w:bookmarkStart w:id="169" w:name="_Toc390331960"/>
      <w:bookmarkStart w:id="170" w:name="_Toc390816209"/>
      <w:bookmarkStart w:id="171" w:name="_Toc401259559"/>
      <w:bookmarkStart w:id="172" w:name="_Toc401630437"/>
      <w:bookmarkStart w:id="173" w:name="_Toc402235321"/>
      <w:bookmarkStart w:id="174" w:name="_Toc402236306"/>
      <w:bookmarkStart w:id="175" w:name="_Toc402236386"/>
      <w:bookmarkStart w:id="176" w:name="_Toc402598845"/>
      <w:bookmarkStart w:id="177" w:name="_Toc403481475"/>
      <w:bookmarkStart w:id="178" w:name="_Toc403481777"/>
      <w:bookmarkStart w:id="179" w:name="_Toc8556411"/>
      <w:bookmarkStart w:id="180" w:name="_Toc22011785"/>
      <w:bookmarkStart w:id="181" w:name="_Toc208647548"/>
      <w:bookmarkStart w:id="182" w:name="_Toc248832953"/>
      <w:bookmarkStart w:id="183" w:name="_Toc191958843"/>
      <w:r>
        <w:rPr>
          <w:rFonts w:hint="eastAsia"/>
          <w:lang w:eastAsia="ko-KR"/>
        </w:rPr>
        <w:lastRenderedPageBreak/>
        <w:t>제</w:t>
      </w:r>
      <w:r>
        <w:rPr>
          <w:rFonts w:hint="eastAsia"/>
          <w:lang w:eastAsia="ko-KR"/>
        </w:rPr>
        <w:t xml:space="preserve"> 3 </w:t>
      </w:r>
      <w:r>
        <w:rPr>
          <w:rFonts w:hint="eastAsia"/>
          <w:lang w:eastAsia="ko-KR"/>
        </w:rPr>
        <w:t>장</w:t>
      </w:r>
      <w:r>
        <w:rPr>
          <w:lang w:eastAsia="ko-KR"/>
        </w:rPr>
        <w:br/>
      </w:r>
      <w:r>
        <w:rPr>
          <w:lang w:eastAsia="ko-KR"/>
        </w:rPr>
        <w:br/>
      </w:r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r w:rsidR="00811C48">
        <w:rPr>
          <w:rFonts w:hint="eastAsia"/>
          <w:lang w:eastAsia="ko-KR"/>
        </w:rPr>
        <w:t>연구</w:t>
      </w:r>
      <w:r w:rsidR="00811C48">
        <w:rPr>
          <w:rFonts w:hint="eastAsia"/>
          <w:lang w:eastAsia="ko-KR"/>
        </w:rPr>
        <w:t xml:space="preserve"> </w:t>
      </w:r>
      <w:r w:rsidR="00811C48">
        <w:rPr>
          <w:rFonts w:hint="eastAsia"/>
          <w:lang w:eastAsia="ko-KR"/>
        </w:rPr>
        <w:t>방법론</w:t>
      </w:r>
      <w:bookmarkEnd w:id="182"/>
      <w:bookmarkEnd w:id="183"/>
    </w:p>
    <w:p w14:paraId="6F7BBD4C" w14:textId="77777777" w:rsidR="00811C48" w:rsidRDefault="00811C48" w:rsidP="00811C48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살펴보고자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방법론으로는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문헌연구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사례연구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인터뷰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방법론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통섭적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p w14:paraId="791A0ADC" w14:textId="77777777" w:rsidR="00811C48" w:rsidRDefault="00811C48" w:rsidP="00811C48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방법론에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무엇보다도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통섭적인방법론을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중점적으로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통시적인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인물들의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살펴보고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랄프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윈터의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문명운동사에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했던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시대적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인물들의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공시적인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교의적인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교회성장학자들이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설명함으로써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학문적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통섭을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입체적이며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종합적인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정립한다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 </w:t>
      </w:r>
    </w:p>
    <w:p w14:paraId="771F9CAB" w14:textId="77777777" w:rsidR="00797875" w:rsidRPr="00811C48" w:rsidRDefault="00797875" w:rsidP="00797875">
      <w:pPr>
        <w:pStyle w:val="Indented"/>
        <w:rPr>
          <w:lang w:eastAsia="ko-KR"/>
        </w:rPr>
      </w:pPr>
    </w:p>
    <w:p w14:paraId="12CA4AFA" w14:textId="77777777" w:rsidR="00811C48" w:rsidRDefault="00811C48" w:rsidP="00797875">
      <w:pPr>
        <w:pStyle w:val="Indented"/>
        <w:rPr>
          <w:lang w:eastAsia="ko-KR"/>
        </w:rPr>
      </w:pPr>
    </w:p>
    <w:p w14:paraId="75AB2039" w14:textId="77777777" w:rsidR="00811C48" w:rsidRDefault="00811C48" w:rsidP="00797875">
      <w:pPr>
        <w:pStyle w:val="Indented"/>
        <w:rPr>
          <w:lang w:eastAsia="ko-KR"/>
        </w:rPr>
      </w:pPr>
    </w:p>
    <w:p w14:paraId="41002EE1" w14:textId="77777777" w:rsidR="00811C48" w:rsidRDefault="00811C48" w:rsidP="00797875">
      <w:pPr>
        <w:pStyle w:val="Indented"/>
        <w:rPr>
          <w:lang w:eastAsia="ko-KR"/>
        </w:rPr>
      </w:pPr>
    </w:p>
    <w:p w14:paraId="3F135776" w14:textId="77777777" w:rsidR="00811C48" w:rsidRDefault="00811C48" w:rsidP="00797875">
      <w:pPr>
        <w:pStyle w:val="Indented"/>
        <w:rPr>
          <w:lang w:eastAsia="ko-KR"/>
        </w:rPr>
      </w:pPr>
    </w:p>
    <w:p w14:paraId="640F2F05" w14:textId="77777777" w:rsidR="00811C48" w:rsidRDefault="00811C48" w:rsidP="00797875">
      <w:pPr>
        <w:pStyle w:val="Indented"/>
        <w:rPr>
          <w:lang w:eastAsia="ko-KR"/>
        </w:rPr>
      </w:pPr>
    </w:p>
    <w:p w14:paraId="358BB4E6" w14:textId="77777777" w:rsidR="00811C48" w:rsidRDefault="00811C48" w:rsidP="00797875">
      <w:pPr>
        <w:pStyle w:val="Indented"/>
        <w:rPr>
          <w:lang w:eastAsia="ko-KR"/>
        </w:rPr>
      </w:pPr>
    </w:p>
    <w:p w14:paraId="4BA7AC7A" w14:textId="77777777" w:rsidR="00811C48" w:rsidRDefault="00811C48" w:rsidP="00797875">
      <w:pPr>
        <w:pStyle w:val="Indented"/>
        <w:rPr>
          <w:lang w:eastAsia="ko-KR"/>
        </w:rPr>
      </w:pPr>
    </w:p>
    <w:p w14:paraId="7A90A4C0" w14:textId="77777777" w:rsidR="00811C48" w:rsidRDefault="00811C48" w:rsidP="007B77A7">
      <w:pPr>
        <w:pStyle w:val="Heading1st-Level"/>
      </w:pPr>
      <w:bookmarkStart w:id="184" w:name="_Toc191958844"/>
      <w:r>
        <w:rPr>
          <w:rFonts w:hint="eastAsia"/>
        </w:rPr>
        <w:lastRenderedPageBreak/>
        <w:t>요약</w:t>
      </w:r>
      <w:bookmarkEnd w:id="184"/>
    </w:p>
    <w:p w14:paraId="1A0D5130" w14:textId="77777777" w:rsidR="006D3A59" w:rsidRDefault="00811C48" w:rsidP="00811C48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 w:rsidR="0045198C">
        <w:rPr>
          <w:lang w:eastAsia="ko-KR"/>
        </w:rPr>
        <w:t>3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연구방법론을</w:t>
      </w:r>
      <w:r w:rsidR="0045198C">
        <w:rPr>
          <w:rFonts w:hint="eastAsia"/>
          <w:lang w:eastAsia="ko-KR"/>
        </w:rPr>
        <w:t xml:space="preserve"> </w:t>
      </w:r>
      <w:r w:rsidR="0045198C">
        <w:rPr>
          <w:rFonts w:hint="eastAsia"/>
          <w:lang w:eastAsia="ko-KR"/>
        </w:rPr>
        <w:t>기술하였다</w:t>
      </w:r>
      <w:r w:rsidR="0045198C">
        <w:rPr>
          <w:rFonts w:hint="eastAsia"/>
          <w:lang w:eastAsia="ko-KR"/>
        </w:rPr>
        <w:t>.</w:t>
      </w:r>
      <w:r w:rsidR="0045198C">
        <w:rPr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 w:rsidR="006D3A59">
        <w:rPr>
          <w:rFonts w:hint="eastAsia"/>
          <w:lang w:eastAsia="ko-KR"/>
        </w:rPr>
        <w:t>주제에</w:t>
      </w:r>
      <w:r w:rsidR="006D3A59">
        <w:rPr>
          <w:rFonts w:hint="eastAsia"/>
          <w:lang w:eastAsia="ko-KR"/>
        </w:rPr>
        <w:t xml:space="preserve"> </w:t>
      </w:r>
      <w:r w:rsidR="006D3A59">
        <w:rPr>
          <w:rFonts w:hint="eastAsia"/>
          <w:lang w:eastAsia="ko-KR"/>
        </w:rPr>
        <w:t>대한</w:t>
      </w:r>
      <w:r w:rsidR="006D3A59">
        <w:rPr>
          <w:rFonts w:hint="eastAsia"/>
          <w:lang w:eastAsia="ko-KR"/>
        </w:rPr>
        <w:t xml:space="preserve"> </w:t>
      </w:r>
      <w:r w:rsidR="006D3A59">
        <w:rPr>
          <w:rFonts w:hint="eastAsia"/>
          <w:lang w:eastAsia="ko-KR"/>
        </w:rPr>
        <w:t>성경적</w:t>
      </w:r>
      <w:r w:rsidR="006D3A59">
        <w:rPr>
          <w:rFonts w:hint="eastAsia"/>
          <w:lang w:eastAsia="ko-KR"/>
        </w:rPr>
        <w:t xml:space="preserve"> </w:t>
      </w:r>
      <w:r w:rsidR="006D3A59">
        <w:rPr>
          <w:rFonts w:hint="eastAsia"/>
          <w:lang w:eastAsia="ko-KR"/>
        </w:rPr>
        <w:t>고찰을</w:t>
      </w:r>
      <w:r w:rsidR="006D3A59">
        <w:rPr>
          <w:rFonts w:hint="eastAsia"/>
          <w:lang w:eastAsia="ko-KR"/>
        </w:rPr>
        <w:t xml:space="preserve"> </w:t>
      </w:r>
      <w:r w:rsidR="006D3A59">
        <w:rPr>
          <w:rFonts w:hint="eastAsia"/>
          <w:lang w:eastAsia="ko-KR"/>
        </w:rPr>
        <w:t>한다</w:t>
      </w:r>
      <w:r w:rsidR="006D3A59">
        <w:rPr>
          <w:rFonts w:hint="eastAsia"/>
          <w:lang w:eastAsia="ko-KR"/>
        </w:rPr>
        <w:t>.</w:t>
      </w:r>
    </w:p>
    <w:p w14:paraId="0BF06699" w14:textId="77777777" w:rsidR="006D3A59" w:rsidRDefault="006D3A59" w:rsidP="00811C48">
      <w:pPr>
        <w:pStyle w:val="Indented"/>
        <w:rPr>
          <w:lang w:eastAsia="ko-KR"/>
        </w:rPr>
      </w:pPr>
    </w:p>
    <w:p w14:paraId="209CABFD" w14:textId="77777777" w:rsidR="00811C48" w:rsidRPr="00811C48" w:rsidRDefault="00811C48" w:rsidP="00797875">
      <w:pPr>
        <w:pStyle w:val="Indented"/>
        <w:rPr>
          <w:lang w:eastAsia="ko-KR"/>
        </w:rPr>
      </w:pPr>
    </w:p>
    <w:p w14:paraId="357EC96D" w14:textId="77777777" w:rsidR="004E6E3C" w:rsidRDefault="004E6E3C" w:rsidP="004E6E3C">
      <w:pPr>
        <w:pStyle w:val="Indented"/>
        <w:rPr>
          <w:lang w:eastAsia="ko-KR"/>
        </w:rPr>
      </w:pPr>
    </w:p>
    <w:p w14:paraId="5C021D22" w14:textId="77777777" w:rsidR="004E6E3C" w:rsidRPr="005C0822" w:rsidRDefault="004E6E3C" w:rsidP="004E6E3C">
      <w:pPr>
        <w:pStyle w:val="Indented"/>
        <w:rPr>
          <w:lang w:eastAsia="ko-KR"/>
        </w:rPr>
        <w:sectPr w:rsidR="004E6E3C" w:rsidRPr="005C0822" w:rsidSect="00347B32">
          <w:headerReference w:type="default" r:id="rId72"/>
          <w:footerReference w:type="default" r:id="rId73"/>
          <w:footerReference w:type="first" r:id="rId74"/>
          <w:type w:val="continuous"/>
          <w:pgSz w:w="12240" w:h="15840"/>
          <w:pgMar w:top="1440" w:right="1440" w:bottom="1685" w:left="2160" w:header="1267" w:footer="720" w:gutter="0"/>
          <w:cols w:space="720"/>
          <w:titlePg/>
        </w:sectPr>
      </w:pPr>
    </w:p>
    <w:p w14:paraId="58248694" w14:textId="77777777" w:rsidR="004E6E3C" w:rsidRDefault="00CC56A7" w:rsidP="004E6E3C">
      <w:pPr>
        <w:pStyle w:val="HeadingMain"/>
        <w:rPr>
          <w:lang w:eastAsia="ko-KR"/>
        </w:rPr>
        <w:sectPr w:rsidR="004E6E3C">
          <w:headerReference w:type="default" r:id="rId75"/>
          <w:footerReference w:type="default" r:id="rId76"/>
          <w:footerReference w:type="first" r:id="rId77"/>
          <w:pgSz w:w="12240" w:h="15840" w:code="1"/>
          <w:pgMar w:top="2880" w:right="1440" w:bottom="1685" w:left="2160" w:header="720" w:footer="1267" w:gutter="0"/>
          <w:cols w:space="720"/>
          <w:titlePg/>
        </w:sectPr>
      </w:pPr>
      <w:bookmarkStart w:id="185" w:name="_Toc385681448"/>
      <w:bookmarkStart w:id="186" w:name="_Toc385681561"/>
      <w:bookmarkStart w:id="187" w:name="_Toc386981888"/>
      <w:bookmarkStart w:id="188" w:name="_Toc388951003"/>
      <w:bookmarkStart w:id="189" w:name="_Toc389009960"/>
      <w:bookmarkStart w:id="190" w:name="_Toc390013595"/>
      <w:bookmarkStart w:id="191" w:name="_Toc390053363"/>
      <w:bookmarkStart w:id="192" w:name="_Toc390331970"/>
      <w:bookmarkStart w:id="193" w:name="_Toc390816220"/>
      <w:bookmarkStart w:id="194" w:name="_Toc401259565"/>
      <w:bookmarkStart w:id="195" w:name="_Toc401630443"/>
      <w:bookmarkStart w:id="196" w:name="_Toc402235327"/>
      <w:bookmarkStart w:id="197" w:name="_Toc402236312"/>
      <w:bookmarkStart w:id="198" w:name="_Toc402236392"/>
      <w:bookmarkStart w:id="199" w:name="_Toc402598851"/>
      <w:bookmarkStart w:id="200" w:name="_Toc403481476"/>
      <w:bookmarkStart w:id="201" w:name="_Toc403481778"/>
      <w:bookmarkStart w:id="202" w:name="_Toc8556413"/>
      <w:bookmarkStart w:id="203" w:name="_Toc22011787"/>
      <w:bookmarkStart w:id="204" w:name="_Toc104425551"/>
      <w:bookmarkStart w:id="205" w:name="_Toc125445420"/>
      <w:bookmarkStart w:id="206" w:name="_Toc128852881"/>
      <w:bookmarkStart w:id="207" w:name="_Toc208647564"/>
      <w:bookmarkStart w:id="208" w:name="_Toc248832954"/>
      <w:bookmarkStart w:id="209" w:name="_Toc191958845"/>
      <w:r>
        <w:rPr>
          <w:rFonts w:hint="eastAsia"/>
          <w:lang w:eastAsia="ko-KR"/>
        </w:rPr>
        <w:lastRenderedPageBreak/>
        <w:t>제</w:t>
      </w:r>
      <w:r>
        <w:rPr>
          <w:rFonts w:hint="eastAsia"/>
          <w:lang w:eastAsia="ko-KR"/>
        </w:rPr>
        <w:t xml:space="preserve"> 4 </w:t>
      </w:r>
      <w:r>
        <w:rPr>
          <w:rFonts w:hint="eastAsia"/>
          <w:lang w:eastAsia="ko-KR"/>
        </w:rPr>
        <w:t>장</w:t>
      </w:r>
      <w:r>
        <w:rPr>
          <w:lang w:eastAsia="ko-KR"/>
        </w:rPr>
        <w:br/>
      </w:r>
      <w:r>
        <w:rPr>
          <w:lang w:eastAsia="ko-KR"/>
        </w:rPr>
        <w:br/>
      </w:r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r w:rsidR="002C252F">
        <w:rPr>
          <w:rFonts w:hint="eastAsia"/>
          <w:lang w:eastAsia="ko-KR"/>
        </w:rPr>
        <w:t>제목</w:t>
      </w:r>
      <w:bookmarkEnd w:id="208"/>
      <w:bookmarkEnd w:id="209"/>
    </w:p>
    <w:p w14:paraId="0C4BC4D2" w14:textId="77777777" w:rsidR="00797875" w:rsidRDefault="00797875" w:rsidP="00797875">
      <w:pPr>
        <w:pStyle w:val="Indented"/>
        <w:rPr>
          <w:lang w:eastAsia="ko-KR"/>
        </w:rPr>
      </w:pPr>
    </w:p>
    <w:p w14:paraId="51CA52BA" w14:textId="77777777" w:rsidR="00811C48" w:rsidRDefault="00811C48" w:rsidP="00797875">
      <w:pPr>
        <w:pStyle w:val="Indented"/>
        <w:rPr>
          <w:lang w:eastAsia="ko-KR"/>
        </w:rPr>
      </w:pPr>
    </w:p>
    <w:p w14:paraId="59D48A60" w14:textId="77777777" w:rsidR="00811C48" w:rsidRDefault="00811C48" w:rsidP="00797875">
      <w:pPr>
        <w:pStyle w:val="Indented"/>
        <w:rPr>
          <w:lang w:eastAsia="ko-KR"/>
        </w:rPr>
      </w:pPr>
    </w:p>
    <w:p w14:paraId="49CD78CA" w14:textId="77777777" w:rsidR="00811C48" w:rsidRDefault="00811C48" w:rsidP="00797875">
      <w:pPr>
        <w:pStyle w:val="Indented"/>
        <w:rPr>
          <w:lang w:eastAsia="ko-KR"/>
        </w:rPr>
      </w:pPr>
    </w:p>
    <w:p w14:paraId="6A9FB725" w14:textId="77777777" w:rsidR="00811C48" w:rsidRDefault="00811C48" w:rsidP="00797875">
      <w:pPr>
        <w:pStyle w:val="Indented"/>
        <w:rPr>
          <w:lang w:eastAsia="ko-KR"/>
        </w:rPr>
      </w:pPr>
    </w:p>
    <w:p w14:paraId="0C41F783" w14:textId="77777777" w:rsidR="00811C48" w:rsidRDefault="00811C48" w:rsidP="00797875">
      <w:pPr>
        <w:pStyle w:val="Indented"/>
        <w:rPr>
          <w:lang w:eastAsia="ko-KR"/>
        </w:rPr>
      </w:pPr>
    </w:p>
    <w:p w14:paraId="59C113BC" w14:textId="77777777" w:rsidR="00811C48" w:rsidRDefault="00811C48" w:rsidP="00797875">
      <w:pPr>
        <w:pStyle w:val="Indented"/>
        <w:rPr>
          <w:lang w:eastAsia="ko-KR"/>
        </w:rPr>
      </w:pPr>
    </w:p>
    <w:p w14:paraId="5F1F0782" w14:textId="77777777" w:rsidR="00811C48" w:rsidRDefault="00811C48" w:rsidP="00797875">
      <w:pPr>
        <w:pStyle w:val="Indented"/>
        <w:rPr>
          <w:lang w:eastAsia="ko-KR"/>
        </w:rPr>
      </w:pPr>
    </w:p>
    <w:p w14:paraId="446FFBDD" w14:textId="77777777" w:rsidR="00811C48" w:rsidRDefault="00811C48" w:rsidP="00797875">
      <w:pPr>
        <w:pStyle w:val="Indented"/>
        <w:rPr>
          <w:lang w:eastAsia="ko-KR"/>
        </w:rPr>
      </w:pPr>
    </w:p>
    <w:p w14:paraId="171E2DDF" w14:textId="77777777" w:rsidR="00811C48" w:rsidRDefault="00811C48" w:rsidP="007B77A7">
      <w:pPr>
        <w:pStyle w:val="Heading1st-Level"/>
      </w:pPr>
      <w:bookmarkStart w:id="210" w:name="_Toc191958846"/>
      <w:r>
        <w:rPr>
          <w:rFonts w:hint="eastAsia"/>
        </w:rPr>
        <w:t>요약</w:t>
      </w:r>
      <w:bookmarkEnd w:id="210"/>
    </w:p>
    <w:p w14:paraId="7BD27CA7" w14:textId="77777777" w:rsidR="006D3A59" w:rsidRDefault="006D3A59" w:rsidP="006D3A59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4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성경적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55051F28" w14:textId="77777777" w:rsidR="00811C48" w:rsidRPr="006D3A59" w:rsidRDefault="00811C48" w:rsidP="00797875">
      <w:pPr>
        <w:pStyle w:val="Indented"/>
        <w:rPr>
          <w:lang w:eastAsia="ko-KR"/>
        </w:rPr>
      </w:pPr>
    </w:p>
    <w:p w14:paraId="4089318D" w14:textId="77777777" w:rsidR="00CC56A7" w:rsidRPr="00CC56A7" w:rsidRDefault="00CC56A7" w:rsidP="00CC56A7">
      <w:pPr>
        <w:pStyle w:val="Indented"/>
        <w:rPr>
          <w:lang w:eastAsia="ko-KR"/>
        </w:rPr>
      </w:pPr>
    </w:p>
    <w:p w14:paraId="6A3EB6E7" w14:textId="77777777" w:rsidR="004E6E3C" w:rsidRPr="001314F8" w:rsidRDefault="004E6E3C" w:rsidP="004E6E3C">
      <w:pPr>
        <w:pStyle w:val="Indented"/>
        <w:rPr>
          <w:lang w:eastAsia="ko-KR"/>
        </w:rPr>
        <w:sectPr w:rsidR="004E6E3C" w:rsidRPr="001314F8" w:rsidSect="00347B32">
          <w:type w:val="continuous"/>
          <w:pgSz w:w="12240" w:h="15840"/>
          <w:pgMar w:top="1440" w:right="1440" w:bottom="1685" w:left="2160" w:header="1267" w:footer="720" w:gutter="0"/>
          <w:cols w:space="720"/>
          <w:titlePg/>
        </w:sectPr>
      </w:pPr>
    </w:p>
    <w:p w14:paraId="02FB9D1B" w14:textId="77777777" w:rsidR="00CC56A7" w:rsidRPr="00CC56A7" w:rsidRDefault="00CC56A7" w:rsidP="002C33E1">
      <w:pPr>
        <w:pStyle w:val="HeadingMain"/>
        <w:rPr>
          <w:lang w:eastAsia="ko-KR"/>
        </w:rPr>
        <w:sectPr w:rsidR="00CC56A7" w:rsidRPr="00CC56A7">
          <w:headerReference w:type="default" r:id="rId78"/>
          <w:footerReference w:type="default" r:id="rId79"/>
          <w:footerReference w:type="first" r:id="rId80"/>
          <w:pgSz w:w="12240" w:h="15840" w:code="1"/>
          <w:pgMar w:top="2880" w:right="1440" w:bottom="1685" w:left="2160" w:header="720" w:footer="1267" w:gutter="0"/>
          <w:cols w:space="720"/>
          <w:titlePg/>
        </w:sectPr>
      </w:pPr>
      <w:bookmarkStart w:id="211" w:name="_Toc385681467"/>
      <w:bookmarkStart w:id="212" w:name="_Toc385681580"/>
      <w:bookmarkStart w:id="213" w:name="_Toc386981907"/>
      <w:bookmarkStart w:id="214" w:name="_Toc388951008"/>
      <w:bookmarkStart w:id="215" w:name="_Toc389009965"/>
      <w:bookmarkStart w:id="216" w:name="_Toc390013601"/>
      <w:bookmarkStart w:id="217" w:name="_Toc390053369"/>
      <w:bookmarkStart w:id="218" w:name="_Toc390331976"/>
      <w:bookmarkStart w:id="219" w:name="_Toc390816227"/>
      <w:bookmarkStart w:id="220" w:name="_Toc401259566"/>
      <w:bookmarkStart w:id="221" w:name="_Toc401630444"/>
      <w:bookmarkStart w:id="222" w:name="_Toc402235328"/>
      <w:bookmarkStart w:id="223" w:name="_Toc402236313"/>
      <w:bookmarkStart w:id="224" w:name="_Toc402236393"/>
      <w:bookmarkStart w:id="225" w:name="_Toc402598852"/>
      <w:bookmarkStart w:id="226" w:name="_Toc403481477"/>
      <w:bookmarkStart w:id="227" w:name="_Toc403481779"/>
      <w:bookmarkStart w:id="228" w:name="_Toc8556414"/>
      <w:bookmarkStart w:id="229" w:name="_Toc22011788"/>
      <w:bookmarkStart w:id="230" w:name="_Toc104425567"/>
      <w:bookmarkStart w:id="231" w:name="_Toc125445439"/>
      <w:bookmarkStart w:id="232" w:name="_Toc128852900"/>
      <w:bookmarkStart w:id="233" w:name="_Toc208647570"/>
      <w:bookmarkStart w:id="234" w:name="_Toc248832955"/>
      <w:bookmarkStart w:id="235" w:name="_Toc191958847"/>
      <w:r>
        <w:rPr>
          <w:rFonts w:hint="eastAsia"/>
          <w:lang w:eastAsia="ko-KR"/>
        </w:rPr>
        <w:lastRenderedPageBreak/>
        <w:t>제</w:t>
      </w:r>
      <w:r>
        <w:rPr>
          <w:rFonts w:hint="eastAsia"/>
          <w:lang w:eastAsia="ko-KR"/>
        </w:rPr>
        <w:t xml:space="preserve"> 5 </w:t>
      </w:r>
      <w:r>
        <w:rPr>
          <w:rFonts w:hint="eastAsia"/>
          <w:lang w:eastAsia="ko-KR"/>
        </w:rPr>
        <w:t>장</w:t>
      </w:r>
      <w:r>
        <w:rPr>
          <w:lang w:eastAsia="ko-KR"/>
        </w:rPr>
        <w:br/>
      </w:r>
      <w:r>
        <w:rPr>
          <w:lang w:eastAsia="ko-KR"/>
        </w:rPr>
        <w:br/>
      </w:r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r w:rsidR="002C252F">
        <w:rPr>
          <w:rFonts w:hint="eastAsia"/>
          <w:lang w:eastAsia="ko-KR"/>
        </w:rPr>
        <w:t>제목</w:t>
      </w:r>
      <w:bookmarkEnd w:id="234"/>
      <w:bookmarkEnd w:id="235"/>
    </w:p>
    <w:p w14:paraId="09C6B87A" w14:textId="77777777" w:rsidR="00797875" w:rsidRDefault="00797875" w:rsidP="00797875">
      <w:pPr>
        <w:pStyle w:val="Indented"/>
        <w:rPr>
          <w:lang w:eastAsia="ko-KR"/>
        </w:rPr>
      </w:pPr>
    </w:p>
    <w:p w14:paraId="279FE57C" w14:textId="77777777" w:rsidR="00811C48" w:rsidRDefault="00811C48" w:rsidP="00797875">
      <w:pPr>
        <w:pStyle w:val="Indented"/>
        <w:rPr>
          <w:lang w:eastAsia="ko-KR"/>
        </w:rPr>
      </w:pPr>
    </w:p>
    <w:p w14:paraId="3C338341" w14:textId="77777777" w:rsidR="00811C48" w:rsidRDefault="00811C48" w:rsidP="00797875">
      <w:pPr>
        <w:pStyle w:val="Indented"/>
        <w:rPr>
          <w:lang w:eastAsia="ko-KR"/>
        </w:rPr>
      </w:pPr>
    </w:p>
    <w:p w14:paraId="1F3F2E91" w14:textId="77777777" w:rsidR="00811C48" w:rsidRDefault="00811C48" w:rsidP="00797875">
      <w:pPr>
        <w:pStyle w:val="Indented"/>
        <w:rPr>
          <w:lang w:eastAsia="ko-KR"/>
        </w:rPr>
      </w:pPr>
    </w:p>
    <w:p w14:paraId="55EA39A8" w14:textId="77777777" w:rsidR="00811C48" w:rsidRDefault="00811C48" w:rsidP="00797875">
      <w:pPr>
        <w:pStyle w:val="Indented"/>
        <w:rPr>
          <w:lang w:eastAsia="ko-KR"/>
        </w:rPr>
      </w:pPr>
    </w:p>
    <w:p w14:paraId="15B2B8BA" w14:textId="77777777" w:rsidR="00811C48" w:rsidRDefault="00811C48" w:rsidP="00797875">
      <w:pPr>
        <w:pStyle w:val="Indented"/>
        <w:rPr>
          <w:lang w:eastAsia="ko-KR"/>
        </w:rPr>
      </w:pPr>
    </w:p>
    <w:p w14:paraId="0465711F" w14:textId="77777777" w:rsidR="00811C48" w:rsidRDefault="00811C48" w:rsidP="00797875">
      <w:pPr>
        <w:pStyle w:val="Indented"/>
        <w:rPr>
          <w:lang w:eastAsia="ko-KR"/>
        </w:rPr>
      </w:pPr>
    </w:p>
    <w:p w14:paraId="42B1528E" w14:textId="77777777" w:rsidR="00811C48" w:rsidRDefault="00811C48" w:rsidP="007B77A7">
      <w:pPr>
        <w:pStyle w:val="Heading1st-Level"/>
      </w:pPr>
      <w:bookmarkStart w:id="236" w:name="_Toc191958848"/>
      <w:r>
        <w:rPr>
          <w:rFonts w:hint="eastAsia"/>
        </w:rPr>
        <w:t>요약</w:t>
      </w:r>
      <w:bookmarkEnd w:id="236"/>
    </w:p>
    <w:p w14:paraId="27B8F671" w14:textId="77777777" w:rsidR="006D3A59" w:rsidRDefault="006D3A59" w:rsidP="006D3A59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5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문명사적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7DD31341" w14:textId="77777777" w:rsidR="00811C48" w:rsidRPr="006D3A59" w:rsidRDefault="00811C48" w:rsidP="00797875">
      <w:pPr>
        <w:pStyle w:val="Indented"/>
        <w:rPr>
          <w:lang w:eastAsia="ko-KR"/>
        </w:rPr>
      </w:pPr>
    </w:p>
    <w:p w14:paraId="2596AC63" w14:textId="77777777" w:rsidR="004E6E3C" w:rsidRDefault="00E90AFD" w:rsidP="006F53C3">
      <w:pPr>
        <w:pStyle w:val="Indented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="00244669">
        <w:rPr>
          <w:rFonts w:hint="eastAsia"/>
          <w:lang w:eastAsia="ko-KR"/>
        </w:rPr>
        <w:t xml:space="preserve"> </w:t>
      </w:r>
    </w:p>
    <w:p w14:paraId="20600A8A" w14:textId="77777777" w:rsidR="004E6E3C" w:rsidRDefault="004E6E3C" w:rsidP="004E6E3C">
      <w:pPr>
        <w:pStyle w:val="Indented"/>
        <w:rPr>
          <w:lang w:eastAsia="ko-KR"/>
        </w:rPr>
        <w:sectPr w:rsidR="004E6E3C" w:rsidSect="007F35A4">
          <w:type w:val="continuous"/>
          <w:pgSz w:w="12240" w:h="15840"/>
          <w:pgMar w:top="1440" w:right="1440" w:bottom="1685" w:left="2160" w:header="1267" w:footer="720" w:gutter="0"/>
          <w:cols w:space="720"/>
          <w:titlePg/>
        </w:sectPr>
      </w:pPr>
    </w:p>
    <w:p w14:paraId="1F8108EE" w14:textId="77777777" w:rsidR="00031F39" w:rsidRPr="00CC56A7" w:rsidRDefault="00031F39" w:rsidP="00031F39">
      <w:pPr>
        <w:pStyle w:val="HeadingMain"/>
        <w:rPr>
          <w:lang w:eastAsia="ko-KR"/>
        </w:rPr>
        <w:sectPr w:rsidR="00031F39" w:rsidRPr="00CC56A7">
          <w:headerReference w:type="default" r:id="rId81"/>
          <w:footerReference w:type="default" r:id="rId82"/>
          <w:footerReference w:type="first" r:id="rId83"/>
          <w:pgSz w:w="12240" w:h="15840" w:code="1"/>
          <w:pgMar w:top="2880" w:right="1440" w:bottom="1685" w:left="2160" w:header="720" w:footer="1267" w:gutter="0"/>
          <w:cols w:space="720"/>
          <w:titlePg/>
        </w:sectPr>
      </w:pPr>
      <w:bookmarkStart w:id="237" w:name="_Toc208647584"/>
      <w:bookmarkStart w:id="238" w:name="_Toc248832956"/>
      <w:bookmarkStart w:id="239" w:name="_Toc191958849"/>
      <w:bookmarkStart w:id="240" w:name="_Toc385681490"/>
      <w:bookmarkStart w:id="241" w:name="_Toc385681603"/>
      <w:bookmarkStart w:id="242" w:name="_Toc386981930"/>
      <w:bookmarkStart w:id="243" w:name="_Toc388951009"/>
      <w:bookmarkStart w:id="244" w:name="_Toc389009966"/>
      <w:bookmarkStart w:id="245" w:name="_Toc390013602"/>
      <w:bookmarkStart w:id="246" w:name="_Toc390053370"/>
      <w:bookmarkStart w:id="247" w:name="_Toc390331977"/>
      <w:bookmarkStart w:id="248" w:name="_Toc390816229"/>
      <w:bookmarkStart w:id="249" w:name="_Toc401259567"/>
      <w:bookmarkStart w:id="250" w:name="_Toc401630445"/>
      <w:bookmarkStart w:id="251" w:name="_Toc402235329"/>
      <w:bookmarkStart w:id="252" w:name="_Toc402236314"/>
      <w:bookmarkStart w:id="253" w:name="_Toc402236394"/>
      <w:bookmarkStart w:id="254" w:name="_Toc402598853"/>
      <w:bookmarkStart w:id="255" w:name="_Toc403481478"/>
      <w:bookmarkStart w:id="256" w:name="_Toc403481780"/>
      <w:bookmarkStart w:id="257" w:name="_Toc8556415"/>
      <w:bookmarkStart w:id="258" w:name="_Toc22011789"/>
      <w:bookmarkStart w:id="259" w:name="_Toc104425585"/>
      <w:bookmarkStart w:id="260" w:name="_Toc125445457"/>
      <w:bookmarkStart w:id="261" w:name="_Toc128852918"/>
      <w:r>
        <w:rPr>
          <w:rFonts w:hint="eastAsia"/>
          <w:lang w:eastAsia="ko-KR"/>
        </w:rPr>
        <w:lastRenderedPageBreak/>
        <w:t>제</w:t>
      </w:r>
      <w:r>
        <w:rPr>
          <w:rFonts w:hint="eastAsia"/>
          <w:lang w:eastAsia="ko-KR"/>
        </w:rPr>
        <w:t xml:space="preserve"> 6 </w:t>
      </w:r>
      <w:r>
        <w:rPr>
          <w:rFonts w:hint="eastAsia"/>
          <w:lang w:eastAsia="ko-KR"/>
        </w:rPr>
        <w:t>장</w:t>
      </w:r>
      <w:r>
        <w:rPr>
          <w:lang w:eastAsia="ko-KR"/>
        </w:rPr>
        <w:br/>
      </w:r>
      <w:r>
        <w:rPr>
          <w:lang w:eastAsia="ko-KR"/>
        </w:rPr>
        <w:br/>
      </w:r>
      <w:bookmarkEnd w:id="237"/>
      <w:r w:rsidR="002C252F">
        <w:rPr>
          <w:rFonts w:hint="eastAsia"/>
          <w:lang w:eastAsia="ko-KR"/>
        </w:rPr>
        <w:t>제목</w:t>
      </w:r>
      <w:bookmarkEnd w:id="238"/>
      <w:bookmarkEnd w:id="239"/>
    </w:p>
    <w:p w14:paraId="3440602A" w14:textId="77777777" w:rsidR="00031F39" w:rsidRDefault="00031F39" w:rsidP="00797875">
      <w:pPr>
        <w:pStyle w:val="Indented"/>
        <w:rPr>
          <w:lang w:eastAsia="ko-KR"/>
        </w:rPr>
      </w:pPr>
    </w:p>
    <w:p w14:paraId="24B5EC99" w14:textId="77777777" w:rsidR="00811C48" w:rsidRDefault="00811C48" w:rsidP="00797875">
      <w:pPr>
        <w:pStyle w:val="Indented"/>
        <w:rPr>
          <w:lang w:eastAsia="ko-KR"/>
        </w:rPr>
      </w:pPr>
    </w:p>
    <w:p w14:paraId="72426C0A" w14:textId="77777777" w:rsidR="00811C48" w:rsidRDefault="00811C48" w:rsidP="00797875">
      <w:pPr>
        <w:pStyle w:val="Indented"/>
        <w:rPr>
          <w:lang w:eastAsia="ko-KR"/>
        </w:rPr>
      </w:pPr>
    </w:p>
    <w:p w14:paraId="7937C041" w14:textId="77777777" w:rsidR="00811C48" w:rsidRDefault="00811C48" w:rsidP="00797875">
      <w:pPr>
        <w:pStyle w:val="Indented"/>
        <w:rPr>
          <w:lang w:eastAsia="ko-KR"/>
        </w:rPr>
      </w:pPr>
    </w:p>
    <w:p w14:paraId="6AD76AEE" w14:textId="77777777" w:rsidR="00811C48" w:rsidRDefault="00811C48" w:rsidP="00797875">
      <w:pPr>
        <w:pStyle w:val="Indented"/>
        <w:rPr>
          <w:lang w:eastAsia="ko-KR"/>
        </w:rPr>
      </w:pPr>
    </w:p>
    <w:p w14:paraId="652E2D43" w14:textId="77777777" w:rsidR="00811C48" w:rsidRDefault="00811C48" w:rsidP="00797875">
      <w:pPr>
        <w:pStyle w:val="Indented"/>
        <w:rPr>
          <w:lang w:eastAsia="ko-KR"/>
        </w:rPr>
      </w:pPr>
    </w:p>
    <w:p w14:paraId="378B4679" w14:textId="77777777" w:rsidR="00811C48" w:rsidRDefault="00811C48" w:rsidP="00797875">
      <w:pPr>
        <w:pStyle w:val="Indented"/>
        <w:rPr>
          <w:lang w:eastAsia="ko-KR"/>
        </w:rPr>
      </w:pPr>
    </w:p>
    <w:p w14:paraId="751B4F58" w14:textId="77777777" w:rsidR="00811C48" w:rsidRDefault="00811C48" w:rsidP="00797875">
      <w:pPr>
        <w:pStyle w:val="Indented"/>
        <w:rPr>
          <w:lang w:eastAsia="ko-KR"/>
        </w:rPr>
      </w:pPr>
    </w:p>
    <w:p w14:paraId="33BFD66F" w14:textId="77777777" w:rsidR="00811C48" w:rsidRDefault="00811C48" w:rsidP="00797875">
      <w:pPr>
        <w:pStyle w:val="Indented"/>
        <w:rPr>
          <w:lang w:eastAsia="ko-KR"/>
        </w:rPr>
      </w:pPr>
    </w:p>
    <w:p w14:paraId="619236B7" w14:textId="77777777" w:rsidR="00811C48" w:rsidRDefault="00811C48" w:rsidP="00797875">
      <w:pPr>
        <w:pStyle w:val="Indented"/>
        <w:rPr>
          <w:lang w:eastAsia="ko-KR"/>
        </w:rPr>
      </w:pPr>
    </w:p>
    <w:p w14:paraId="4149F4E1" w14:textId="77777777" w:rsidR="00811C48" w:rsidRDefault="00811C48" w:rsidP="00797875">
      <w:pPr>
        <w:pStyle w:val="Indented"/>
        <w:rPr>
          <w:lang w:eastAsia="ko-KR"/>
        </w:rPr>
      </w:pPr>
    </w:p>
    <w:p w14:paraId="4D4432E1" w14:textId="77777777" w:rsidR="00811C48" w:rsidRDefault="00811C48" w:rsidP="007B77A7">
      <w:pPr>
        <w:pStyle w:val="Heading1st-Level"/>
      </w:pPr>
      <w:bookmarkStart w:id="262" w:name="_Toc191958850"/>
      <w:r>
        <w:rPr>
          <w:rFonts w:hint="eastAsia"/>
        </w:rPr>
        <w:t>요약</w:t>
      </w:r>
      <w:bookmarkEnd w:id="262"/>
    </w:p>
    <w:p w14:paraId="4C60C518" w14:textId="77777777" w:rsidR="006D3A59" w:rsidRDefault="006D3A59" w:rsidP="006D3A59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6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문명사적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장에서는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결론으로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결론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제언으로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마무리한다</w:t>
      </w:r>
      <w:r>
        <w:rPr>
          <w:rFonts w:hint="eastAsia"/>
          <w:lang w:eastAsia="ko-KR"/>
        </w:rPr>
        <w:t>.</w:t>
      </w:r>
    </w:p>
    <w:p w14:paraId="3775FE04" w14:textId="77777777" w:rsidR="006D3A59" w:rsidRPr="006D3A59" w:rsidRDefault="006D3A59" w:rsidP="006D3A59">
      <w:pPr>
        <w:pStyle w:val="Indented"/>
        <w:rPr>
          <w:lang w:eastAsia="ko-KR"/>
        </w:rPr>
      </w:pPr>
    </w:p>
    <w:p w14:paraId="449EA031" w14:textId="77777777" w:rsidR="00811C48" w:rsidRPr="006D3A59" w:rsidRDefault="00811C48" w:rsidP="00797875">
      <w:pPr>
        <w:pStyle w:val="Indented"/>
        <w:rPr>
          <w:lang w:eastAsia="ko-KR"/>
        </w:rPr>
      </w:pPr>
    </w:p>
    <w:p w14:paraId="14744F3F" w14:textId="77777777" w:rsidR="00031F39" w:rsidRDefault="00031F39" w:rsidP="00031F39">
      <w:pPr>
        <w:pStyle w:val="Indented"/>
        <w:rPr>
          <w:lang w:eastAsia="ko-KR"/>
        </w:rPr>
      </w:pPr>
    </w:p>
    <w:p w14:paraId="4D10D663" w14:textId="77777777" w:rsidR="00031F39" w:rsidRPr="00D14BB9" w:rsidRDefault="00031F39" w:rsidP="00031F39">
      <w:pPr>
        <w:pStyle w:val="Indented"/>
        <w:rPr>
          <w:lang w:eastAsia="ko-KR"/>
        </w:rPr>
        <w:sectPr w:rsidR="00031F39" w:rsidRPr="00D14BB9" w:rsidSect="000122AD">
          <w:headerReference w:type="default" r:id="rId84"/>
          <w:footerReference w:type="default" r:id="rId85"/>
          <w:type w:val="continuous"/>
          <w:pgSz w:w="12240" w:h="15840"/>
          <w:pgMar w:top="1440" w:right="1440" w:bottom="1685" w:left="2160" w:header="1270" w:footer="720" w:gutter="0"/>
          <w:cols w:space="720"/>
          <w:titlePg/>
          <w:docGrid w:linePitch="326"/>
        </w:sectPr>
      </w:pPr>
    </w:p>
    <w:p w14:paraId="19FD7E24" w14:textId="77777777" w:rsidR="00CC56A7" w:rsidRPr="00CC56A7" w:rsidRDefault="00CC56A7" w:rsidP="002C33E1">
      <w:pPr>
        <w:pStyle w:val="HeadingMain"/>
        <w:rPr>
          <w:lang w:eastAsia="ko-KR"/>
        </w:rPr>
        <w:sectPr w:rsidR="00CC56A7" w:rsidRPr="00CC56A7">
          <w:headerReference w:type="default" r:id="rId86"/>
          <w:footerReference w:type="default" r:id="rId87"/>
          <w:footerReference w:type="first" r:id="rId88"/>
          <w:pgSz w:w="12240" w:h="15840" w:code="1"/>
          <w:pgMar w:top="2880" w:right="1440" w:bottom="1685" w:left="2160" w:header="720" w:footer="1267" w:gutter="0"/>
          <w:cols w:space="720"/>
          <w:titlePg/>
        </w:sectPr>
      </w:pPr>
      <w:bookmarkStart w:id="263" w:name="_Toc208647589"/>
      <w:bookmarkStart w:id="264" w:name="_Toc248832957"/>
      <w:bookmarkStart w:id="265" w:name="_Toc191958851"/>
      <w:r>
        <w:rPr>
          <w:rFonts w:hint="eastAsia"/>
          <w:lang w:eastAsia="ko-KR"/>
        </w:rPr>
        <w:lastRenderedPageBreak/>
        <w:t>제</w:t>
      </w:r>
      <w:r>
        <w:rPr>
          <w:rFonts w:hint="eastAsia"/>
          <w:lang w:eastAsia="ko-KR"/>
        </w:rPr>
        <w:t xml:space="preserve"> </w:t>
      </w:r>
      <w:r w:rsidR="00031F39">
        <w:rPr>
          <w:lang w:eastAsia="ko-KR"/>
        </w:rPr>
        <w:t>7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</w:t>
      </w:r>
      <w:r>
        <w:rPr>
          <w:lang w:eastAsia="ko-KR"/>
        </w:rPr>
        <w:br/>
      </w:r>
      <w:bookmarkStart w:id="266" w:name="_Toc385681498"/>
      <w:bookmarkStart w:id="267" w:name="_Toc385681611"/>
      <w:bookmarkStart w:id="268" w:name="_Toc386981938"/>
      <w:bookmarkStart w:id="269" w:name="_Toc388951010"/>
      <w:bookmarkStart w:id="270" w:name="_Toc389009967"/>
      <w:bookmarkEnd w:id="240"/>
      <w:bookmarkEnd w:id="241"/>
      <w:bookmarkEnd w:id="242"/>
      <w:bookmarkEnd w:id="243"/>
      <w:bookmarkEnd w:id="244"/>
      <w:r>
        <w:rPr>
          <w:lang w:eastAsia="ko-KR"/>
        </w:rPr>
        <w:br/>
      </w:r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6"/>
      <w:bookmarkEnd w:id="267"/>
      <w:bookmarkEnd w:id="268"/>
      <w:bookmarkEnd w:id="269"/>
      <w:bookmarkEnd w:id="270"/>
      <w:r w:rsidR="002C33E1">
        <w:rPr>
          <w:rFonts w:ascii="HY신명조" w:hint="eastAsia"/>
          <w:lang w:eastAsia="ko-KR"/>
        </w:rPr>
        <w:t>결론</w:t>
      </w:r>
      <w:bookmarkEnd w:id="263"/>
      <w:bookmarkEnd w:id="264"/>
      <w:bookmarkEnd w:id="265"/>
    </w:p>
    <w:p w14:paraId="2CDCED51" w14:textId="77777777" w:rsidR="006D3A59" w:rsidRDefault="006D3A59" w:rsidP="006D3A59">
      <w:pPr>
        <w:pStyle w:val="Indented"/>
        <w:rPr>
          <w:lang w:eastAsia="ko-KR"/>
        </w:rPr>
      </w:pPr>
      <w:bookmarkStart w:id="271" w:name="_Toc385681509"/>
      <w:bookmarkStart w:id="272" w:name="_Toc385681622"/>
      <w:bookmarkStart w:id="273" w:name="_Toc386981949"/>
      <w:bookmarkStart w:id="274" w:name="_Toc388951024"/>
      <w:bookmarkStart w:id="275" w:name="_Toc389009980"/>
      <w:bookmarkStart w:id="276" w:name="_Toc390013616"/>
      <w:bookmarkStart w:id="277" w:name="_Toc390053384"/>
      <w:bookmarkStart w:id="278" w:name="_Toc390331991"/>
      <w:bookmarkStart w:id="279" w:name="_Toc390816244"/>
      <w:bookmarkStart w:id="280" w:name="_Toc401259624"/>
      <w:bookmarkStart w:id="281" w:name="_Toc401630502"/>
      <w:bookmarkStart w:id="282" w:name="_Toc402235386"/>
      <w:bookmarkStart w:id="283" w:name="_Toc402236371"/>
      <w:bookmarkStart w:id="284" w:name="_Toc402236451"/>
      <w:bookmarkStart w:id="285" w:name="_Toc402598910"/>
      <w:bookmarkStart w:id="286" w:name="_Toc403481502"/>
      <w:bookmarkStart w:id="287" w:name="_Toc403481804"/>
      <w:bookmarkStart w:id="288" w:name="_Toc8556442"/>
      <w:bookmarkStart w:id="289" w:name="_Toc22011811"/>
      <w:proofErr w:type="spellStart"/>
      <w:r>
        <w:rPr>
          <w:rFonts w:hint="eastAsia"/>
          <w:lang w:eastAsia="ko-KR"/>
        </w:rPr>
        <w:t>본</w:t>
      </w:r>
      <w:r>
        <w:rPr>
          <w:lang w:eastAsia="ko-KR"/>
        </w:rPr>
        <w:t>장</w:t>
      </w:r>
      <w:r>
        <w:rPr>
          <w:rFonts w:hint="eastAsia"/>
          <w:lang w:eastAsia="ko-KR"/>
        </w:rPr>
        <w:t>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</w:t>
      </w:r>
      <w:r>
        <w:rPr>
          <w:lang w:eastAsia="ko-KR"/>
        </w:rPr>
        <w:t>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</w:t>
      </w:r>
      <w:r>
        <w:rPr>
          <w:lang w:eastAsia="ko-KR"/>
        </w:rPr>
        <w:t>론으로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</w:t>
      </w:r>
      <w:r>
        <w:rPr>
          <w:lang w:eastAsia="ko-KR"/>
        </w:rPr>
        <w:t>금까지의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</w:t>
      </w:r>
      <w:r>
        <w:rPr>
          <w:lang w:eastAsia="ko-KR"/>
        </w:rPr>
        <w:t>구과정을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</w:t>
      </w:r>
      <w:r>
        <w:rPr>
          <w:lang w:eastAsia="ko-KR"/>
        </w:rPr>
        <w:t>약하고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</w:t>
      </w:r>
      <w:r>
        <w:rPr>
          <w:lang w:eastAsia="ko-KR"/>
        </w:rPr>
        <w:t>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</w:t>
      </w:r>
      <w:r>
        <w:rPr>
          <w:lang w:eastAsia="ko-KR"/>
        </w:rPr>
        <w:t>시한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lang w:eastAsia="ko-KR"/>
        </w:rPr>
        <w:t>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</w:t>
      </w:r>
      <w:r>
        <w:rPr>
          <w:lang w:eastAsia="ko-KR"/>
        </w:rPr>
        <w:t>구</w:t>
      </w:r>
      <w:r>
        <w:rPr>
          <w:rFonts w:hint="eastAsia"/>
          <w:lang w:eastAsia="ko-KR"/>
        </w:rPr>
        <w:t>분야</w:t>
      </w:r>
      <w:r>
        <w:rPr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제언함으로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</w:t>
      </w:r>
      <w:r>
        <w:rPr>
          <w:lang w:eastAsia="ko-KR"/>
        </w:rPr>
        <w:t>친다</w:t>
      </w:r>
      <w:r>
        <w:rPr>
          <w:rFonts w:hint="eastAsia"/>
          <w:lang w:eastAsia="ko-KR"/>
        </w:rPr>
        <w:t xml:space="preserve">. </w:t>
      </w:r>
    </w:p>
    <w:p w14:paraId="328905C8" w14:textId="77777777" w:rsidR="009B58A3" w:rsidRPr="006D3A59" w:rsidRDefault="009B58A3" w:rsidP="009B58A3">
      <w:pPr>
        <w:pStyle w:val="Indented"/>
        <w:rPr>
          <w:lang w:eastAsia="ko-KR"/>
        </w:rPr>
      </w:pPr>
    </w:p>
    <w:p w14:paraId="4DAF9CD3" w14:textId="77777777" w:rsidR="00811C48" w:rsidRDefault="00811C48" w:rsidP="009B58A3">
      <w:pPr>
        <w:pStyle w:val="Indented"/>
        <w:rPr>
          <w:lang w:eastAsia="ko-KR"/>
        </w:rPr>
      </w:pPr>
    </w:p>
    <w:p w14:paraId="65203C51" w14:textId="77777777" w:rsidR="00811C48" w:rsidRDefault="00811C48" w:rsidP="009B58A3">
      <w:pPr>
        <w:pStyle w:val="Indented"/>
        <w:rPr>
          <w:lang w:eastAsia="ko-KR"/>
        </w:rPr>
      </w:pPr>
    </w:p>
    <w:p w14:paraId="20B6DE52" w14:textId="77777777" w:rsidR="00811C48" w:rsidRDefault="00811C48" w:rsidP="007B77A7">
      <w:pPr>
        <w:pStyle w:val="Heading1st-Level"/>
      </w:pPr>
      <w:bookmarkStart w:id="290" w:name="_Toc96017801"/>
      <w:bookmarkStart w:id="291" w:name="_Toc191958852"/>
      <w:r>
        <w:rPr>
          <w:rFonts w:hint="eastAsia"/>
        </w:rPr>
        <w:t>요약</w:t>
      </w:r>
      <w:bookmarkEnd w:id="290"/>
      <w:bookmarkEnd w:id="291"/>
    </w:p>
    <w:p w14:paraId="227BC309" w14:textId="77777777" w:rsidR="00811C48" w:rsidRDefault="006D3A59" w:rsidP="00811C48">
      <w:pPr>
        <w:pStyle w:val="Indented"/>
        <w:rPr>
          <w:lang w:eastAsia="ko-KR"/>
        </w:rPr>
      </w:pPr>
      <w:r>
        <w:rPr>
          <w:rFonts w:hint="eastAsia"/>
          <w:lang w:eastAsia="ko-KR"/>
        </w:rPr>
        <w:t>전체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요약하시면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됩니다</w:t>
      </w:r>
      <w:r>
        <w:rPr>
          <w:rFonts w:hint="eastAsia"/>
          <w:lang w:eastAsia="ko-KR"/>
        </w:rPr>
        <w:t>.</w:t>
      </w:r>
    </w:p>
    <w:p w14:paraId="00F6028C" w14:textId="77777777" w:rsidR="00811C48" w:rsidRDefault="00811C48" w:rsidP="00811C48">
      <w:pPr>
        <w:pStyle w:val="Indented"/>
        <w:rPr>
          <w:lang w:eastAsia="ko-KR"/>
        </w:rPr>
      </w:pPr>
    </w:p>
    <w:p w14:paraId="78CC52E7" w14:textId="77777777" w:rsidR="00811C48" w:rsidRDefault="00811C48" w:rsidP="00811C48">
      <w:pPr>
        <w:pStyle w:val="Indented"/>
        <w:rPr>
          <w:lang w:eastAsia="ko-KR"/>
        </w:rPr>
      </w:pPr>
    </w:p>
    <w:p w14:paraId="519561E7" w14:textId="77777777" w:rsidR="00811C48" w:rsidRDefault="00811C48" w:rsidP="00811C48">
      <w:pPr>
        <w:pStyle w:val="Indented"/>
        <w:rPr>
          <w:lang w:eastAsia="ko-KR"/>
        </w:rPr>
      </w:pPr>
    </w:p>
    <w:p w14:paraId="6AD9B534" w14:textId="77777777" w:rsidR="00811C48" w:rsidRDefault="00811C48" w:rsidP="006D3A59">
      <w:pPr>
        <w:pStyle w:val="Heading1st-Level"/>
      </w:pPr>
      <w:bookmarkStart w:id="292" w:name="_Toc96017802"/>
      <w:bookmarkStart w:id="293" w:name="_Toc191958853"/>
      <w:r>
        <w:rPr>
          <w:rFonts w:hint="eastAsia"/>
        </w:rPr>
        <w:t>결론</w:t>
      </w:r>
      <w:bookmarkEnd w:id="292"/>
      <w:bookmarkEnd w:id="293"/>
    </w:p>
    <w:p w14:paraId="3D09875F" w14:textId="77777777" w:rsidR="006D3A59" w:rsidRPr="00785D75" w:rsidRDefault="006D3A59" w:rsidP="006D3A59">
      <w:pPr>
        <w:pStyle w:val="Indented"/>
        <w:rPr>
          <w:lang w:eastAsia="ko-KR"/>
        </w:rPr>
      </w:pPr>
      <w:r>
        <w:rPr>
          <w:rFonts w:hint="eastAsia"/>
          <w:lang w:eastAsia="ko-KR"/>
        </w:rPr>
        <w:t>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</w:t>
      </w:r>
      <w:r>
        <w:rPr>
          <w:lang w:eastAsia="ko-KR"/>
        </w:rPr>
        <w:t>론은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</w:t>
      </w:r>
      <w:r>
        <w:rPr>
          <w:lang w:eastAsia="ko-KR"/>
        </w:rPr>
        <w:t>회성장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</w:t>
      </w:r>
      <w:r>
        <w:rPr>
          <w:lang w:eastAsia="ko-KR"/>
        </w:rPr>
        <w:t>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</w:t>
      </w:r>
      <w:r>
        <w:rPr>
          <w:lang w:eastAsia="ko-KR"/>
        </w:rPr>
        <w:t>심적인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</w:t>
      </w:r>
      <w:r>
        <w:rPr>
          <w:lang w:eastAsia="ko-KR"/>
        </w:rPr>
        <w:t>치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효</w:t>
      </w:r>
      <w:r>
        <w:rPr>
          <w:lang w:eastAsia="ko-KR"/>
        </w:rPr>
        <w:t>과적인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</w:t>
      </w:r>
      <w:r>
        <w:rPr>
          <w:lang w:eastAsia="ko-KR"/>
        </w:rPr>
        <w:t>음전도를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</w:t>
      </w:r>
      <w:r>
        <w:rPr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</w:t>
      </w:r>
      <w:r>
        <w:rPr>
          <w:lang w:eastAsia="ko-KR"/>
        </w:rPr>
        <w:t>종이다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lang w:eastAsia="ko-KR"/>
        </w:rPr>
        <w:t>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</w:t>
      </w:r>
      <w:r>
        <w:rPr>
          <w:lang w:eastAsia="ko-KR"/>
        </w:rPr>
        <w:t>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</w:t>
      </w:r>
      <w:r>
        <w:rPr>
          <w:lang w:eastAsia="ko-KR"/>
        </w:rPr>
        <w:t>회의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책</w:t>
      </w:r>
      <w:r>
        <w:rPr>
          <w:lang w:eastAsia="ko-KR"/>
        </w:rPr>
        <w:t>임있는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</w:t>
      </w:r>
      <w:r>
        <w:rPr>
          <w:lang w:eastAsia="ko-KR"/>
        </w:rPr>
        <w:t>성원이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</w:t>
      </w:r>
      <w:r>
        <w:rPr>
          <w:lang w:eastAsia="ko-KR"/>
        </w:rPr>
        <w:t>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</w:t>
      </w:r>
      <w:r>
        <w:rPr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</w:t>
      </w:r>
      <w:r>
        <w:rPr>
          <w:lang w:eastAsia="ko-KR"/>
        </w:rPr>
        <w:t>회적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</w:t>
      </w:r>
      <w:r>
        <w:rPr>
          <w:lang w:eastAsia="ko-KR"/>
        </w:rPr>
        <w:t>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lang w:eastAsia="ko-KR"/>
        </w:rPr>
        <w:t>루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lang w:eastAsia="ko-KR"/>
        </w:rPr>
        <w:t>이다</w:t>
      </w:r>
      <w:r>
        <w:rPr>
          <w:rFonts w:hint="eastAsia"/>
          <w:lang w:eastAsia="ko-KR"/>
        </w:rPr>
        <w:t xml:space="preserve">. </w:t>
      </w:r>
    </w:p>
    <w:p w14:paraId="319B2E8A" w14:textId="77777777" w:rsidR="00811C48" w:rsidRPr="006D3A59" w:rsidRDefault="00811C48" w:rsidP="00811C48">
      <w:pPr>
        <w:pStyle w:val="Indented"/>
        <w:rPr>
          <w:lang w:eastAsia="ko-KR"/>
        </w:rPr>
      </w:pPr>
    </w:p>
    <w:p w14:paraId="2955349C" w14:textId="77777777" w:rsidR="00811C48" w:rsidRDefault="006D3A59" w:rsidP="00811C48">
      <w:pPr>
        <w:pStyle w:val="Indented"/>
        <w:rPr>
          <w:lang w:eastAsia="ko-KR"/>
        </w:rPr>
      </w:pPr>
      <w:r>
        <w:rPr>
          <w:rFonts w:hint="eastAsia"/>
          <w:lang w:eastAsia="ko-KR"/>
        </w:rPr>
        <w:t>논지와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맺습니다</w:t>
      </w:r>
      <w:r>
        <w:rPr>
          <w:rFonts w:hint="eastAsia"/>
          <w:lang w:eastAsia="ko-KR"/>
        </w:rPr>
        <w:t>.</w:t>
      </w:r>
    </w:p>
    <w:p w14:paraId="44CFFB4B" w14:textId="77777777" w:rsidR="00811C48" w:rsidRDefault="00811C48" w:rsidP="00811C48">
      <w:pPr>
        <w:pStyle w:val="Indented"/>
        <w:rPr>
          <w:lang w:eastAsia="ko-KR"/>
        </w:rPr>
      </w:pPr>
    </w:p>
    <w:p w14:paraId="79E8560B" w14:textId="77777777" w:rsidR="00811C48" w:rsidRDefault="00811C48" w:rsidP="00811C48">
      <w:pPr>
        <w:pStyle w:val="Indented"/>
        <w:rPr>
          <w:lang w:eastAsia="ko-KR"/>
        </w:rPr>
      </w:pPr>
    </w:p>
    <w:p w14:paraId="6139D01E" w14:textId="77777777" w:rsidR="00811C48" w:rsidRDefault="00811C48" w:rsidP="006D3A59">
      <w:pPr>
        <w:pStyle w:val="Heading1st-Level"/>
      </w:pPr>
      <w:bookmarkStart w:id="294" w:name="_Toc96017803"/>
      <w:bookmarkStart w:id="295" w:name="_Toc191958854"/>
      <w:r w:rsidRPr="006D3A59">
        <w:rPr>
          <w:rFonts w:hint="eastAsia"/>
        </w:rPr>
        <w:lastRenderedPageBreak/>
        <w:t>제언</w:t>
      </w:r>
      <w:bookmarkEnd w:id="294"/>
      <w:bookmarkEnd w:id="295"/>
    </w:p>
    <w:p w14:paraId="01F1ECF0" w14:textId="77777777" w:rsidR="00811C48" w:rsidRDefault="006D3A59" w:rsidP="00811C48">
      <w:pPr>
        <w:pStyle w:val="Indented"/>
        <w:rPr>
          <w:lang w:eastAsia="ko-KR"/>
        </w:rPr>
      </w:pPr>
      <w:r>
        <w:rPr>
          <w:rFonts w:hint="eastAsia"/>
          <w:lang w:eastAsia="ko-KR"/>
        </w:rPr>
        <w:t>논문의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중요성과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합니다</w:t>
      </w:r>
      <w:r>
        <w:rPr>
          <w:rFonts w:hint="eastAsia"/>
          <w:lang w:eastAsia="ko-KR"/>
        </w:rPr>
        <w:t>.</w:t>
      </w:r>
    </w:p>
    <w:p w14:paraId="391B6517" w14:textId="77777777" w:rsidR="006D3A59" w:rsidRDefault="006D3A59" w:rsidP="00811C48">
      <w:pPr>
        <w:pStyle w:val="Indented"/>
        <w:rPr>
          <w:lang w:eastAsia="ko-KR"/>
        </w:rPr>
      </w:pPr>
    </w:p>
    <w:p w14:paraId="6B01FC25" w14:textId="77777777" w:rsidR="006D3A59" w:rsidRDefault="006D3A59" w:rsidP="006D3A59">
      <w:pPr>
        <w:pStyle w:val="Indented"/>
        <w:rPr>
          <w:lang w:eastAsia="ko-KR"/>
        </w:rPr>
      </w:pP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후속연구를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계속적인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</w:p>
    <w:p w14:paraId="463311A6" w14:textId="77777777" w:rsidR="006D3A59" w:rsidRDefault="006D3A59" w:rsidP="006D3A59">
      <w:pPr>
        <w:pStyle w:val="Indented"/>
        <w:rPr>
          <w:lang w:eastAsia="ko-KR"/>
        </w:rPr>
      </w:pPr>
      <w:r>
        <w:rPr>
          <w:rFonts w:hint="eastAsia"/>
          <w:lang w:eastAsia="ko-KR"/>
        </w:rPr>
        <w:t>첫째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도널드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맥가브란이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인도현지에서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사역했던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사역의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내용과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카스트제도에서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인도인들에게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맥가브란이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사역을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했는지에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현지사역의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구체적인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현지에서의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사역의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학문적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정립이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이루어졌다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현지에서의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사역적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추적하는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오늘날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교회성장을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올바로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도움이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14:paraId="3038F109" w14:textId="77777777" w:rsidR="006D3A59" w:rsidRDefault="006D3A59" w:rsidP="006D3A59">
      <w:pPr>
        <w:pStyle w:val="Indented"/>
        <w:rPr>
          <w:lang w:eastAsia="ko-KR"/>
        </w:rPr>
      </w:pPr>
      <w:r>
        <w:rPr>
          <w:rFonts w:hint="eastAsia"/>
          <w:lang w:eastAsia="ko-KR"/>
        </w:rPr>
        <w:t>둘째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아카이브를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분류하고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윌리암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캐리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도서관에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소장되어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아카이브를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시기별로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분류하고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남겨진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중심으로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맥가브란의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학문적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것만으로도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학문적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p w14:paraId="1383B70C" w14:textId="77777777" w:rsidR="006D3A59" w:rsidRDefault="006D3A59" w:rsidP="006D3A59">
      <w:pPr>
        <w:pStyle w:val="Indented"/>
        <w:rPr>
          <w:lang w:eastAsia="ko-KR"/>
        </w:rPr>
      </w:pPr>
      <w:r>
        <w:rPr>
          <w:rFonts w:hint="eastAsia"/>
          <w:lang w:eastAsia="ko-KR"/>
        </w:rPr>
        <w:t>셋째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개인의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개종과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기독교문명사에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계속적인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라투렛과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랄프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윈터의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운동사를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본</w:t>
      </w:r>
      <w:r>
        <w:rPr>
          <w:lang w:eastAsia="ko-KR"/>
        </w:rPr>
        <w:t>받아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흐름을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역사를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확장과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결과로써의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르네상스를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삼아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한국교회가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감당해야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기독교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문명적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무엇인지를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예측하는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세계선교를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올바른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선교적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방향과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정립할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14:paraId="3F11F37E" w14:textId="77777777" w:rsidR="006D3A59" w:rsidRPr="006D3A59" w:rsidRDefault="006D3A59" w:rsidP="00811C48">
      <w:pPr>
        <w:pStyle w:val="Indented"/>
        <w:rPr>
          <w:lang w:eastAsia="ko-KR"/>
        </w:rPr>
      </w:pPr>
    </w:p>
    <w:p w14:paraId="2EB70217" w14:textId="77777777" w:rsidR="00811C48" w:rsidRDefault="00811C48" w:rsidP="00811C48">
      <w:pPr>
        <w:pStyle w:val="Indented"/>
        <w:rPr>
          <w:lang w:eastAsia="ko-KR"/>
        </w:rPr>
      </w:pPr>
    </w:p>
    <w:p w14:paraId="3DD7F39D" w14:textId="77777777" w:rsidR="00811C48" w:rsidRDefault="00811C48" w:rsidP="009B58A3">
      <w:pPr>
        <w:pStyle w:val="Indented"/>
        <w:rPr>
          <w:lang w:eastAsia="ko-KR"/>
        </w:rPr>
      </w:pPr>
    </w:p>
    <w:p w14:paraId="20A99DE9" w14:textId="77777777" w:rsidR="00031F39" w:rsidRDefault="00031F39" w:rsidP="009B58A3">
      <w:pPr>
        <w:pStyle w:val="Indented"/>
        <w:rPr>
          <w:lang w:eastAsia="ko-KR"/>
        </w:rPr>
      </w:pPr>
    </w:p>
    <w:p w14:paraId="261BBF40" w14:textId="77777777" w:rsidR="00031F39" w:rsidRPr="00D14BB9" w:rsidRDefault="00031F39" w:rsidP="009B58A3">
      <w:pPr>
        <w:pStyle w:val="Indented"/>
        <w:rPr>
          <w:lang w:eastAsia="ko-KR"/>
        </w:rPr>
        <w:sectPr w:rsidR="00031F39" w:rsidRPr="00D14BB9" w:rsidSect="000122AD">
          <w:headerReference w:type="default" r:id="rId89"/>
          <w:footerReference w:type="default" r:id="rId90"/>
          <w:type w:val="continuous"/>
          <w:pgSz w:w="12240" w:h="15840"/>
          <w:pgMar w:top="1440" w:right="1440" w:bottom="1685" w:left="2160" w:header="1270" w:footer="720" w:gutter="0"/>
          <w:cols w:space="720"/>
          <w:titlePg/>
          <w:docGrid w:linePitch="326"/>
        </w:sectPr>
      </w:pPr>
    </w:p>
    <w:p w14:paraId="389B0955" w14:textId="77777777" w:rsidR="00E60566" w:rsidRDefault="00E60566" w:rsidP="00E60566">
      <w:pPr>
        <w:pStyle w:val="HeadingMain"/>
        <w:rPr>
          <w:lang w:eastAsia="ko-KR"/>
        </w:rPr>
        <w:sectPr w:rsidR="00E60566" w:rsidSect="00E60566">
          <w:footerReference w:type="default" r:id="rId91"/>
          <w:footerReference w:type="first" r:id="rId92"/>
          <w:footnotePr>
            <w:numRestart w:val="eachSect"/>
          </w:footnotePr>
          <w:pgSz w:w="12240" w:h="15840" w:code="1"/>
          <w:pgMar w:top="2880" w:right="1440" w:bottom="1685" w:left="2160" w:header="720" w:footer="1267" w:gutter="0"/>
          <w:cols w:space="720"/>
          <w:titlePg/>
        </w:sectPr>
      </w:pPr>
      <w:bookmarkStart w:id="296" w:name="_Toc104426108"/>
      <w:bookmarkStart w:id="297" w:name="_Toc104436040"/>
      <w:bookmarkStart w:id="298" w:name="_Toc248832958"/>
      <w:bookmarkStart w:id="299" w:name="_Toc248833480"/>
      <w:bookmarkStart w:id="300" w:name="_Toc401259623"/>
      <w:bookmarkStart w:id="301" w:name="_Toc401630501"/>
      <w:bookmarkStart w:id="302" w:name="_Toc402235382"/>
      <w:bookmarkStart w:id="303" w:name="_Toc402236367"/>
      <w:bookmarkStart w:id="304" w:name="_Toc402236447"/>
      <w:bookmarkStart w:id="305" w:name="_Toc402598906"/>
      <w:bookmarkStart w:id="306" w:name="_Toc403481499"/>
      <w:bookmarkStart w:id="307" w:name="_Toc403481801"/>
      <w:bookmarkStart w:id="308" w:name="_Toc8556439"/>
      <w:bookmarkStart w:id="309" w:name="_Toc22011808"/>
      <w:bookmarkStart w:id="310" w:name="_Toc388951023"/>
      <w:bookmarkStart w:id="311" w:name="_Toc389009979"/>
      <w:bookmarkStart w:id="312" w:name="_Toc390013615"/>
      <w:bookmarkStart w:id="313" w:name="_Toc390053383"/>
      <w:bookmarkStart w:id="314" w:name="_Toc390331990"/>
      <w:bookmarkStart w:id="315" w:name="_Toc390816243"/>
      <w:bookmarkStart w:id="316" w:name="_Toc104436067"/>
      <w:bookmarkStart w:id="317" w:name="_Toc208647627"/>
      <w:bookmarkStart w:id="318" w:name="_Toc248832969"/>
      <w:bookmarkStart w:id="319" w:name="_Toc191958855"/>
      <w:bookmarkStart w:id="320" w:name="_Toc104425632"/>
      <w:bookmarkStart w:id="321" w:name="_Toc125445483"/>
      <w:bookmarkStart w:id="322" w:name="_Toc128852962"/>
      <w:r>
        <w:rPr>
          <w:rFonts w:hint="eastAsia"/>
          <w:lang w:eastAsia="ko-KR"/>
        </w:rPr>
        <w:lastRenderedPageBreak/>
        <w:t>ENGLISH SUMMARY</w:t>
      </w:r>
      <w:bookmarkEnd w:id="296"/>
      <w:bookmarkEnd w:id="297"/>
      <w:bookmarkEnd w:id="298"/>
      <w:bookmarkEnd w:id="299"/>
      <w:r>
        <w:rPr>
          <w:lang w:eastAsia="ko-KR"/>
        </w:rPr>
        <w:br/>
      </w:r>
      <w:r>
        <w:rPr>
          <w:lang w:eastAsia="ko-KR"/>
        </w:rPr>
        <w:br/>
      </w:r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</w:p>
    <w:p w14:paraId="2EC1C46B" w14:textId="77777777" w:rsidR="00E60566" w:rsidRDefault="00E60566" w:rsidP="00E60566">
      <w:pPr>
        <w:pStyle w:val="Indented"/>
        <w:rPr>
          <w:lang w:eastAsia="ko-KR"/>
        </w:rPr>
      </w:pPr>
    </w:p>
    <w:p w14:paraId="5A98FBBC" w14:textId="77777777" w:rsidR="00E60566" w:rsidRDefault="00E60566" w:rsidP="00E60566">
      <w:pPr>
        <w:pStyle w:val="Indented"/>
        <w:rPr>
          <w:lang w:eastAsia="ko-KR"/>
        </w:rPr>
      </w:pPr>
    </w:p>
    <w:p w14:paraId="39FE4459" w14:textId="77777777" w:rsidR="00E60566" w:rsidRDefault="00E60566" w:rsidP="00E60566">
      <w:pPr>
        <w:pStyle w:val="Indented"/>
        <w:rPr>
          <w:lang w:eastAsia="ko-KR"/>
        </w:rPr>
        <w:sectPr w:rsidR="00E60566" w:rsidSect="00E60566">
          <w:headerReference w:type="default" r:id="rId93"/>
          <w:footnotePr>
            <w:numRestart w:val="eachSect"/>
          </w:footnotePr>
          <w:type w:val="continuous"/>
          <w:pgSz w:w="12240" w:h="15840"/>
          <w:pgMar w:top="1440" w:right="1440" w:bottom="1685" w:left="2160" w:header="720" w:footer="1267" w:gutter="0"/>
          <w:cols w:space="720"/>
          <w:titlePg/>
        </w:sectPr>
      </w:pPr>
    </w:p>
    <w:p w14:paraId="6A90D722" w14:textId="77777777" w:rsidR="00E60566" w:rsidRDefault="00E60566" w:rsidP="00E60566">
      <w:pPr>
        <w:pStyle w:val="HeadingMain"/>
        <w:rPr>
          <w:lang w:eastAsia="ko-KR"/>
        </w:rPr>
        <w:sectPr w:rsidR="00E60566" w:rsidSect="00E60566">
          <w:footerReference w:type="default" r:id="rId94"/>
          <w:headerReference w:type="first" r:id="rId95"/>
          <w:footerReference w:type="first" r:id="rId96"/>
          <w:pgSz w:w="12240" w:h="15840" w:code="1"/>
          <w:pgMar w:top="2880" w:right="1440" w:bottom="1440" w:left="2160" w:header="720" w:footer="1267" w:gutter="0"/>
          <w:cols w:space="720"/>
        </w:sectPr>
      </w:pPr>
      <w:bookmarkStart w:id="323" w:name="_Toc104426109"/>
      <w:bookmarkStart w:id="324" w:name="_Toc104436041"/>
      <w:bookmarkStart w:id="325" w:name="_Toc248832959"/>
      <w:bookmarkStart w:id="326" w:name="_Toc248833481"/>
      <w:bookmarkStart w:id="327" w:name="_Toc403481500"/>
      <w:bookmarkStart w:id="328" w:name="_Toc403481802"/>
      <w:bookmarkStart w:id="329" w:name="_Toc8556440"/>
      <w:bookmarkStart w:id="330" w:name="_Toc22011809"/>
      <w:bookmarkEnd w:id="310"/>
      <w:bookmarkEnd w:id="311"/>
      <w:bookmarkEnd w:id="312"/>
      <w:bookmarkEnd w:id="313"/>
      <w:bookmarkEnd w:id="314"/>
      <w:bookmarkEnd w:id="315"/>
      <w:r>
        <w:lastRenderedPageBreak/>
        <w:t>TABLE OF CONTENTS</w:t>
      </w:r>
      <w:bookmarkEnd w:id="323"/>
      <w:bookmarkEnd w:id="324"/>
      <w:bookmarkEnd w:id="325"/>
      <w:bookmarkEnd w:id="326"/>
    </w:p>
    <w:p w14:paraId="519A1428" w14:textId="565FAA5D" w:rsidR="00E60566" w:rsidRDefault="00E60566" w:rsidP="00E60566">
      <w:pPr>
        <w:pStyle w:val="21"/>
        <w:rPr>
          <w:szCs w:val="24"/>
          <w:lang w:eastAsia="ja-JP"/>
        </w:rPr>
      </w:pPr>
      <w:r>
        <w:fldChar w:fldCharType="begin"/>
      </w:r>
      <w:r>
        <w:instrText xml:space="preserve"> TOC \h \z \t "*Heading: 1st-Level,3,*Heading: 3rd-Level,5,*Heading: 2nd-Level,4,*Heading: Main,2,*Heading: Part I,1" </w:instrText>
      </w:r>
      <w:r>
        <w:fldChar w:fldCharType="separate"/>
      </w:r>
      <w:hyperlink w:anchor="_Toc248832958" w:history="1">
        <w:r w:rsidRPr="00CD529C">
          <w:rPr>
            <w:rStyle w:val="ab"/>
            <w:lang w:eastAsia="ko-KR"/>
          </w:rPr>
          <w:t>ENGLISH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_Toc248832958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F043673" w14:textId="38AFC421" w:rsidR="00E60566" w:rsidRDefault="00E60566" w:rsidP="00E60566">
      <w:pPr>
        <w:pStyle w:val="21"/>
        <w:rPr>
          <w:szCs w:val="24"/>
          <w:lang w:eastAsia="ja-JP"/>
        </w:rPr>
      </w:pPr>
      <w:hyperlink w:anchor="_Toc248832959" w:history="1">
        <w:r w:rsidRPr="00CD529C">
          <w:rPr>
            <w:rStyle w:val="ab"/>
          </w:rPr>
          <w:t>TABLE OF CONTENTS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_Toc248832959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FA98D2D" w14:textId="15B9A25B" w:rsidR="00E60566" w:rsidRDefault="00E60566" w:rsidP="00E60566">
      <w:pPr>
        <w:pStyle w:val="21"/>
        <w:rPr>
          <w:szCs w:val="24"/>
          <w:lang w:eastAsia="ja-JP"/>
        </w:rPr>
      </w:pPr>
      <w:hyperlink w:anchor="_Toc248832960" w:history="1">
        <w:r w:rsidRPr="00CD529C">
          <w:rPr>
            <w:rStyle w:val="ab"/>
          </w:rPr>
          <w:t>TEXT OF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_Toc248832960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105</w:t>
        </w:r>
        <w:r>
          <w:rPr>
            <w:webHidden/>
          </w:rPr>
          <w:fldChar w:fldCharType="end"/>
        </w:r>
      </w:hyperlink>
    </w:p>
    <w:p w14:paraId="2699E86B" w14:textId="56E1DD28" w:rsidR="00E60566" w:rsidRDefault="00E60566" w:rsidP="00E60566">
      <w:pPr>
        <w:pStyle w:val="21"/>
        <w:rPr>
          <w:szCs w:val="24"/>
          <w:lang w:eastAsia="ja-JP"/>
        </w:rPr>
      </w:pPr>
      <w:hyperlink w:anchor="_Toc248832961" w:history="1">
        <w:r w:rsidRPr="00CD529C">
          <w:rPr>
            <w:rStyle w:val="ab"/>
          </w:rPr>
          <w:t>CHAPTER 1  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_Toc248832961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105</w:t>
        </w:r>
        <w:r>
          <w:rPr>
            <w:webHidden/>
          </w:rPr>
          <w:fldChar w:fldCharType="end"/>
        </w:r>
      </w:hyperlink>
    </w:p>
    <w:p w14:paraId="79760817" w14:textId="1643F98B" w:rsidR="00E60566" w:rsidRDefault="00E60566" w:rsidP="00E60566">
      <w:pPr>
        <w:pStyle w:val="21"/>
        <w:rPr>
          <w:szCs w:val="24"/>
          <w:lang w:eastAsia="ja-JP"/>
        </w:rPr>
      </w:pPr>
      <w:hyperlink w:anchor="_Toc248832962" w:history="1">
        <w:r w:rsidRPr="00CD529C">
          <w:rPr>
            <w:rStyle w:val="ab"/>
          </w:rPr>
          <w:t xml:space="preserve">CHAPTER 2  </w:t>
        </w:r>
        <w:r w:rsidRPr="00CD529C">
          <w:rPr>
            <w:rStyle w:val="ab"/>
            <w:lang w:eastAsia="ko-KR"/>
          </w:rPr>
          <w:t>TITLE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_Toc248832962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106</w:t>
        </w:r>
        <w:r>
          <w:rPr>
            <w:webHidden/>
          </w:rPr>
          <w:fldChar w:fldCharType="end"/>
        </w:r>
      </w:hyperlink>
    </w:p>
    <w:p w14:paraId="4021558A" w14:textId="611C53F2" w:rsidR="00E60566" w:rsidRDefault="00E60566" w:rsidP="00E60566">
      <w:pPr>
        <w:pStyle w:val="21"/>
        <w:rPr>
          <w:szCs w:val="24"/>
          <w:lang w:eastAsia="ja-JP"/>
        </w:rPr>
      </w:pPr>
      <w:hyperlink w:anchor="_Toc248832963" w:history="1">
        <w:r w:rsidRPr="00CD529C">
          <w:rPr>
            <w:rStyle w:val="ab"/>
          </w:rPr>
          <w:t xml:space="preserve">CHAPTER 3  </w:t>
        </w:r>
        <w:r w:rsidRPr="00CD529C">
          <w:rPr>
            <w:rStyle w:val="ab"/>
            <w:lang w:eastAsia="ko-KR"/>
          </w:rPr>
          <w:t>TITLE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_Toc248832963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107</w:t>
        </w:r>
        <w:r>
          <w:rPr>
            <w:webHidden/>
          </w:rPr>
          <w:fldChar w:fldCharType="end"/>
        </w:r>
      </w:hyperlink>
    </w:p>
    <w:p w14:paraId="59DB5A49" w14:textId="608D9B56" w:rsidR="00E60566" w:rsidRDefault="00E60566" w:rsidP="00E60566">
      <w:pPr>
        <w:pStyle w:val="21"/>
        <w:rPr>
          <w:szCs w:val="24"/>
          <w:lang w:eastAsia="ja-JP"/>
        </w:rPr>
      </w:pPr>
      <w:hyperlink w:anchor="_Toc248832964" w:history="1">
        <w:r w:rsidRPr="00CD529C">
          <w:rPr>
            <w:rStyle w:val="ab"/>
          </w:rPr>
          <w:t xml:space="preserve">CHAPTER 4  </w:t>
        </w:r>
        <w:r w:rsidRPr="00CD529C">
          <w:rPr>
            <w:rStyle w:val="ab"/>
            <w:lang w:eastAsia="ko-KR"/>
          </w:rPr>
          <w:t>TITLE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_Toc248832964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108</w:t>
        </w:r>
        <w:r>
          <w:rPr>
            <w:webHidden/>
          </w:rPr>
          <w:fldChar w:fldCharType="end"/>
        </w:r>
      </w:hyperlink>
    </w:p>
    <w:p w14:paraId="4F23837A" w14:textId="497940BC" w:rsidR="00E60566" w:rsidRDefault="00E60566" w:rsidP="00E60566">
      <w:pPr>
        <w:pStyle w:val="21"/>
        <w:rPr>
          <w:szCs w:val="24"/>
          <w:lang w:eastAsia="ja-JP"/>
        </w:rPr>
      </w:pPr>
      <w:hyperlink w:anchor="_Toc248832965" w:history="1">
        <w:r w:rsidRPr="00CD529C">
          <w:rPr>
            <w:rStyle w:val="ab"/>
          </w:rPr>
          <w:t xml:space="preserve">CHAPTER 5  </w:t>
        </w:r>
        <w:r w:rsidRPr="00CD529C">
          <w:rPr>
            <w:rStyle w:val="ab"/>
            <w:lang w:eastAsia="ko-KR"/>
          </w:rPr>
          <w:t>TITLE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_Toc248832965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109</w:t>
        </w:r>
        <w:r>
          <w:rPr>
            <w:webHidden/>
          </w:rPr>
          <w:fldChar w:fldCharType="end"/>
        </w:r>
      </w:hyperlink>
    </w:p>
    <w:p w14:paraId="2077BACF" w14:textId="043C5F4C" w:rsidR="00E60566" w:rsidRDefault="00E60566" w:rsidP="00E60566">
      <w:pPr>
        <w:pStyle w:val="21"/>
        <w:rPr>
          <w:szCs w:val="24"/>
          <w:lang w:eastAsia="ja-JP"/>
        </w:rPr>
      </w:pPr>
      <w:hyperlink w:anchor="_Toc248832966" w:history="1">
        <w:r w:rsidRPr="00CD529C">
          <w:rPr>
            <w:rStyle w:val="ab"/>
          </w:rPr>
          <w:t xml:space="preserve">CHAPTER 6  </w:t>
        </w:r>
        <w:r w:rsidRPr="00CD529C">
          <w:rPr>
            <w:rStyle w:val="ab"/>
            <w:lang w:eastAsia="ko-KR"/>
          </w:rPr>
          <w:t>TITLE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_Toc248832966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110</w:t>
        </w:r>
        <w:r>
          <w:rPr>
            <w:webHidden/>
          </w:rPr>
          <w:fldChar w:fldCharType="end"/>
        </w:r>
      </w:hyperlink>
    </w:p>
    <w:p w14:paraId="2C4668B9" w14:textId="4B45C0DD" w:rsidR="00E60566" w:rsidRDefault="00E60566" w:rsidP="00E60566">
      <w:pPr>
        <w:pStyle w:val="21"/>
        <w:rPr>
          <w:szCs w:val="24"/>
          <w:lang w:eastAsia="ja-JP"/>
        </w:rPr>
      </w:pPr>
      <w:hyperlink w:anchor="_Toc248832967" w:history="1">
        <w:r w:rsidRPr="00CD529C">
          <w:rPr>
            <w:rStyle w:val="ab"/>
          </w:rPr>
          <w:t>CHAPTER 7 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_Toc248832967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A4AC1">
          <w:rPr>
            <w:webHidden/>
          </w:rPr>
          <w:t>111</w:t>
        </w:r>
        <w:r>
          <w:rPr>
            <w:webHidden/>
          </w:rPr>
          <w:fldChar w:fldCharType="end"/>
        </w:r>
      </w:hyperlink>
    </w:p>
    <w:p w14:paraId="242C4CA9" w14:textId="77777777" w:rsidR="00E60566" w:rsidRDefault="00E60566" w:rsidP="00E60566">
      <w:pPr>
        <w:pStyle w:val="Indented"/>
        <w:rPr>
          <w:noProof/>
        </w:rPr>
        <w:sectPr w:rsidR="00E60566" w:rsidSect="00E60566">
          <w:headerReference w:type="default" r:id="rId97"/>
          <w:footerReference w:type="default" r:id="rId98"/>
          <w:type w:val="continuous"/>
          <w:pgSz w:w="12240" w:h="15840" w:code="1"/>
          <w:pgMar w:top="1440" w:right="1440" w:bottom="1684" w:left="2160" w:header="720" w:footer="1264" w:gutter="0"/>
          <w:cols w:space="720"/>
          <w:titlePg/>
        </w:sectPr>
      </w:pPr>
      <w:r>
        <w:rPr>
          <w:noProof/>
        </w:rPr>
        <w:fldChar w:fldCharType="end"/>
      </w:r>
    </w:p>
    <w:p w14:paraId="5285C5DC" w14:textId="77777777" w:rsidR="00E60566" w:rsidRPr="00444452" w:rsidRDefault="00E60566" w:rsidP="00E60566">
      <w:pPr>
        <w:pStyle w:val="HeadingMain"/>
        <w:sectPr w:rsidR="00E60566" w:rsidRPr="00444452" w:rsidSect="00E60566">
          <w:footerReference w:type="default" r:id="rId99"/>
          <w:footerReference w:type="first" r:id="rId100"/>
          <w:footnotePr>
            <w:numRestart w:val="eachSect"/>
          </w:footnotePr>
          <w:pgSz w:w="12240" w:h="15840" w:code="1"/>
          <w:pgMar w:top="2880" w:right="1440" w:bottom="1685" w:left="2160" w:header="720" w:footer="1267" w:gutter="0"/>
          <w:pgNumType w:start="105"/>
          <w:cols w:space="720"/>
        </w:sectPr>
      </w:pPr>
      <w:bookmarkStart w:id="331" w:name="_Toc104426110"/>
      <w:bookmarkStart w:id="332" w:name="_Toc104436042"/>
      <w:bookmarkStart w:id="333" w:name="_Toc248832960"/>
      <w:bookmarkStart w:id="334" w:name="_Toc248833482"/>
      <w:r>
        <w:lastRenderedPageBreak/>
        <w:t>TEXT OF SUMMARY</w:t>
      </w:r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r>
        <w:t xml:space="preserve"> </w:t>
      </w:r>
    </w:p>
    <w:p w14:paraId="71047A49" w14:textId="77777777" w:rsidR="00E60566" w:rsidRDefault="00E60566" w:rsidP="00E60566">
      <w:pPr>
        <w:pStyle w:val="HeadingMain"/>
      </w:pPr>
      <w:bookmarkStart w:id="335" w:name="_Toc104426111"/>
      <w:bookmarkStart w:id="336" w:name="_Toc104436043"/>
      <w:bookmarkStart w:id="337" w:name="_Toc208647733"/>
      <w:bookmarkStart w:id="338" w:name="_Toc248832961"/>
      <w:bookmarkStart w:id="339" w:name="_Toc248833483"/>
      <w:r>
        <w:t>CHAPTER 1</w:t>
      </w:r>
      <w:r>
        <w:br/>
      </w:r>
      <w:r>
        <w:br/>
        <w:t>INTRODUCTION</w:t>
      </w:r>
      <w:bookmarkEnd w:id="335"/>
      <w:bookmarkEnd w:id="336"/>
      <w:bookmarkEnd w:id="337"/>
      <w:bookmarkEnd w:id="338"/>
      <w:bookmarkEnd w:id="339"/>
    </w:p>
    <w:p w14:paraId="53D43BE7" w14:textId="77777777" w:rsidR="00E60566" w:rsidRDefault="00E60566" w:rsidP="00E60566">
      <w:pPr>
        <w:pStyle w:val="Indented"/>
        <w:rPr>
          <w:lang w:eastAsia="ko-KR"/>
        </w:rPr>
      </w:pPr>
      <w:r>
        <w:rPr>
          <w:rFonts w:hint="eastAsia"/>
          <w:lang w:eastAsia="ko-KR"/>
        </w:rPr>
        <w:t>Intended</w:t>
      </w:r>
    </w:p>
    <w:p w14:paraId="100AF0A7" w14:textId="77777777" w:rsidR="00E60566" w:rsidRDefault="00E60566" w:rsidP="00E60566">
      <w:pPr>
        <w:pStyle w:val="Indented"/>
        <w:sectPr w:rsidR="00E60566" w:rsidSect="00E60566">
          <w:headerReference w:type="default" r:id="rId101"/>
          <w:footnotePr>
            <w:numRestart w:val="eachSect"/>
          </w:footnotePr>
          <w:type w:val="continuous"/>
          <w:pgSz w:w="12240" w:h="15840" w:code="1"/>
          <w:pgMar w:top="1440" w:right="1440" w:bottom="1684" w:left="2160" w:header="720" w:footer="1264" w:gutter="0"/>
          <w:cols w:space="720"/>
          <w:titlePg/>
        </w:sectPr>
      </w:pPr>
    </w:p>
    <w:p w14:paraId="0EBEE115" w14:textId="77777777" w:rsidR="00E60566" w:rsidRDefault="00E60566" w:rsidP="00E60566">
      <w:pPr>
        <w:pStyle w:val="HeadingMain"/>
        <w:rPr>
          <w:lang w:eastAsia="ko-KR"/>
        </w:rPr>
        <w:sectPr w:rsidR="00E60566" w:rsidSect="00E60566">
          <w:footerReference w:type="default" r:id="rId102"/>
          <w:footerReference w:type="first" r:id="rId103"/>
          <w:footnotePr>
            <w:numRestart w:val="eachSect"/>
          </w:footnotePr>
          <w:pgSz w:w="12240" w:h="15840" w:code="1"/>
          <w:pgMar w:top="2880" w:right="1440" w:bottom="1685" w:left="2160" w:header="720" w:footer="1267" w:gutter="0"/>
          <w:cols w:space="720"/>
          <w:titlePg/>
        </w:sectPr>
      </w:pPr>
      <w:bookmarkStart w:id="340" w:name="_Toc104426114"/>
      <w:bookmarkStart w:id="341" w:name="_Toc104436046"/>
      <w:bookmarkStart w:id="342" w:name="_Toc208647745"/>
      <w:bookmarkStart w:id="343" w:name="_Toc248832962"/>
      <w:bookmarkStart w:id="344" w:name="_Toc248833484"/>
      <w:r>
        <w:lastRenderedPageBreak/>
        <w:t>CHAPTER 2</w:t>
      </w:r>
      <w:r>
        <w:br/>
      </w:r>
      <w:r>
        <w:br/>
      </w:r>
      <w:bookmarkEnd w:id="340"/>
      <w:bookmarkEnd w:id="341"/>
      <w:bookmarkEnd w:id="342"/>
      <w:r>
        <w:rPr>
          <w:rFonts w:hint="eastAsia"/>
          <w:lang w:eastAsia="ko-KR"/>
        </w:rPr>
        <w:t>tITLE</w:t>
      </w:r>
      <w:bookmarkEnd w:id="343"/>
      <w:bookmarkEnd w:id="344"/>
    </w:p>
    <w:p w14:paraId="4BCD8EC3" w14:textId="77777777" w:rsidR="00E60566" w:rsidRPr="00B14A2C" w:rsidRDefault="00E60566" w:rsidP="00E60566">
      <w:pPr>
        <w:pStyle w:val="Indented"/>
      </w:pPr>
      <w:r>
        <w:rPr>
          <w:rFonts w:hint="eastAsia"/>
          <w:lang w:eastAsia="ko-KR"/>
        </w:rPr>
        <w:t>Intended</w:t>
      </w:r>
      <w:r>
        <w:t xml:space="preserve"> </w:t>
      </w:r>
    </w:p>
    <w:p w14:paraId="27EAA828" w14:textId="77777777" w:rsidR="00E60566" w:rsidRDefault="00E60566" w:rsidP="00E60566">
      <w:pPr>
        <w:pStyle w:val="Indented"/>
      </w:pPr>
    </w:p>
    <w:p w14:paraId="7041CDC9" w14:textId="77777777" w:rsidR="00E60566" w:rsidRDefault="00E60566" w:rsidP="00E60566">
      <w:pPr>
        <w:pStyle w:val="Indented"/>
        <w:rPr>
          <w:lang w:eastAsia="ko-KR"/>
        </w:rPr>
      </w:pPr>
    </w:p>
    <w:p w14:paraId="27808E42" w14:textId="77777777" w:rsidR="00E60566" w:rsidRDefault="00E60566" w:rsidP="00E60566">
      <w:pPr>
        <w:pStyle w:val="Indented"/>
        <w:sectPr w:rsidR="00E60566" w:rsidSect="00E60566">
          <w:headerReference w:type="default" r:id="rId104"/>
          <w:footnotePr>
            <w:numRestart w:val="eachSect"/>
          </w:footnotePr>
          <w:type w:val="continuous"/>
          <w:pgSz w:w="12240" w:h="15840"/>
          <w:pgMar w:top="1440" w:right="1440" w:bottom="1685" w:left="2160" w:header="720" w:footer="1267" w:gutter="0"/>
          <w:cols w:space="720"/>
          <w:titlePg/>
        </w:sectPr>
      </w:pPr>
    </w:p>
    <w:p w14:paraId="09DE45BC" w14:textId="77777777" w:rsidR="00E60566" w:rsidRDefault="00E60566" w:rsidP="00E60566">
      <w:pPr>
        <w:pStyle w:val="HeadingMain"/>
        <w:rPr>
          <w:lang w:eastAsia="ko-KR"/>
        </w:rPr>
      </w:pPr>
      <w:bookmarkStart w:id="345" w:name="_Toc104426118"/>
      <w:bookmarkStart w:id="346" w:name="_Toc104436050"/>
      <w:bookmarkStart w:id="347" w:name="_Toc208647748"/>
      <w:bookmarkStart w:id="348" w:name="_Toc248832963"/>
      <w:bookmarkStart w:id="349" w:name="_Toc248833485"/>
      <w:r>
        <w:lastRenderedPageBreak/>
        <w:t>CHAPTER 3</w:t>
      </w:r>
      <w:r>
        <w:br/>
      </w:r>
      <w:r>
        <w:br/>
      </w:r>
      <w:bookmarkEnd w:id="345"/>
      <w:bookmarkEnd w:id="346"/>
      <w:bookmarkEnd w:id="347"/>
      <w:r>
        <w:rPr>
          <w:rFonts w:hint="eastAsia"/>
          <w:lang w:eastAsia="ko-KR"/>
        </w:rPr>
        <w:t>title</w:t>
      </w:r>
      <w:bookmarkEnd w:id="348"/>
      <w:bookmarkEnd w:id="349"/>
    </w:p>
    <w:p w14:paraId="2F25E2EA" w14:textId="77777777" w:rsidR="00E60566" w:rsidRDefault="00E60566" w:rsidP="00E60566">
      <w:pPr>
        <w:pStyle w:val="HeadingMain"/>
        <w:sectPr w:rsidR="00E60566" w:rsidSect="00E60566">
          <w:footerReference w:type="default" r:id="rId105"/>
          <w:footerReference w:type="first" r:id="rId106"/>
          <w:footnotePr>
            <w:numRestart w:val="eachSect"/>
          </w:footnotePr>
          <w:pgSz w:w="12240" w:h="15840" w:code="1"/>
          <w:pgMar w:top="2880" w:right="1440" w:bottom="1685" w:left="2160" w:header="720" w:footer="1267" w:gutter="0"/>
          <w:cols w:space="720"/>
          <w:titlePg/>
        </w:sectPr>
      </w:pPr>
    </w:p>
    <w:p w14:paraId="5B7EE587" w14:textId="77777777" w:rsidR="00E60566" w:rsidRDefault="00E60566" w:rsidP="00E60566">
      <w:pPr>
        <w:pStyle w:val="Indented"/>
        <w:rPr>
          <w:lang w:eastAsia="ko-KR"/>
        </w:rPr>
      </w:pPr>
      <w:r>
        <w:rPr>
          <w:rFonts w:hint="eastAsia"/>
          <w:lang w:eastAsia="ko-KR"/>
        </w:rPr>
        <w:t>Intended</w:t>
      </w:r>
    </w:p>
    <w:p w14:paraId="2E384090" w14:textId="77777777" w:rsidR="00E60566" w:rsidRPr="00684AD3" w:rsidRDefault="00E60566" w:rsidP="00E60566">
      <w:pPr>
        <w:pStyle w:val="Indented"/>
        <w:rPr>
          <w:lang w:eastAsia="ko-KR"/>
        </w:rPr>
      </w:pPr>
    </w:p>
    <w:p w14:paraId="3F11A9F5" w14:textId="77777777" w:rsidR="00E60566" w:rsidRDefault="00E60566" w:rsidP="00E60566">
      <w:pPr>
        <w:pStyle w:val="Indented"/>
        <w:sectPr w:rsidR="00E60566" w:rsidSect="00E60566">
          <w:headerReference w:type="default" r:id="rId107"/>
          <w:footnotePr>
            <w:numRestart w:val="eachSect"/>
          </w:footnotePr>
          <w:type w:val="continuous"/>
          <w:pgSz w:w="12240" w:h="15840"/>
          <w:pgMar w:top="1440" w:right="1440" w:bottom="1685" w:left="2160" w:header="720" w:footer="1267" w:gutter="0"/>
          <w:cols w:space="720"/>
          <w:titlePg/>
        </w:sectPr>
      </w:pPr>
    </w:p>
    <w:p w14:paraId="23B1E716" w14:textId="77777777" w:rsidR="00E60566" w:rsidRDefault="00E60566" w:rsidP="00E60566">
      <w:pPr>
        <w:pStyle w:val="HeadingMain"/>
        <w:rPr>
          <w:lang w:eastAsia="ko-KR"/>
        </w:rPr>
      </w:pPr>
      <w:bookmarkStart w:id="350" w:name="_Toc104426121"/>
      <w:bookmarkStart w:id="351" w:name="_Toc104436053"/>
      <w:bookmarkStart w:id="352" w:name="_Toc208647751"/>
      <w:bookmarkStart w:id="353" w:name="_Toc248832964"/>
      <w:bookmarkStart w:id="354" w:name="_Toc248833486"/>
      <w:r>
        <w:lastRenderedPageBreak/>
        <w:t>CHAPTER 4</w:t>
      </w:r>
      <w:r>
        <w:br/>
      </w:r>
      <w:r>
        <w:br/>
      </w:r>
      <w:bookmarkEnd w:id="350"/>
      <w:bookmarkEnd w:id="351"/>
      <w:bookmarkEnd w:id="352"/>
      <w:r>
        <w:rPr>
          <w:rFonts w:hint="eastAsia"/>
          <w:lang w:eastAsia="ko-KR"/>
        </w:rPr>
        <w:t>title</w:t>
      </w:r>
      <w:bookmarkEnd w:id="353"/>
      <w:bookmarkEnd w:id="354"/>
    </w:p>
    <w:p w14:paraId="7AFAEA9D" w14:textId="77777777" w:rsidR="00E60566" w:rsidRDefault="00E60566" w:rsidP="00E60566">
      <w:pPr>
        <w:pStyle w:val="HeadingMain"/>
        <w:sectPr w:rsidR="00E60566" w:rsidSect="00E60566">
          <w:footerReference w:type="default" r:id="rId108"/>
          <w:footerReference w:type="first" r:id="rId109"/>
          <w:footnotePr>
            <w:numRestart w:val="eachSect"/>
          </w:footnotePr>
          <w:pgSz w:w="12240" w:h="15840" w:code="1"/>
          <w:pgMar w:top="2880" w:right="1440" w:bottom="1685" w:left="2160" w:header="720" w:footer="1267" w:gutter="0"/>
          <w:cols w:space="720"/>
          <w:titlePg/>
        </w:sectPr>
      </w:pPr>
    </w:p>
    <w:p w14:paraId="07078F03" w14:textId="77777777" w:rsidR="00E60566" w:rsidRDefault="00E60566" w:rsidP="00E60566">
      <w:pPr>
        <w:pStyle w:val="Indented"/>
        <w:rPr>
          <w:lang w:eastAsia="ko-KR"/>
        </w:rPr>
      </w:pPr>
      <w:r>
        <w:t xml:space="preserve">  </w:t>
      </w:r>
      <w:r>
        <w:rPr>
          <w:rFonts w:hint="eastAsia"/>
          <w:lang w:eastAsia="ko-KR"/>
        </w:rPr>
        <w:t>Intended</w:t>
      </w:r>
    </w:p>
    <w:p w14:paraId="480610E0" w14:textId="77777777" w:rsidR="00E60566" w:rsidRDefault="00E60566" w:rsidP="00E60566">
      <w:pPr>
        <w:pStyle w:val="Indented"/>
        <w:sectPr w:rsidR="00E60566" w:rsidSect="00E60566">
          <w:headerReference w:type="default" r:id="rId110"/>
          <w:footnotePr>
            <w:numRestart w:val="eachSect"/>
          </w:footnotePr>
          <w:type w:val="continuous"/>
          <w:pgSz w:w="12240" w:h="15840"/>
          <w:pgMar w:top="1440" w:right="1440" w:bottom="1685" w:left="2160" w:header="720" w:footer="1267" w:gutter="0"/>
          <w:cols w:space="720"/>
          <w:titlePg/>
        </w:sectPr>
      </w:pPr>
    </w:p>
    <w:p w14:paraId="2BC2305A" w14:textId="77777777" w:rsidR="00E60566" w:rsidRDefault="00E60566" w:rsidP="00E60566">
      <w:pPr>
        <w:pStyle w:val="HeadingMain"/>
        <w:rPr>
          <w:lang w:eastAsia="ko-KR"/>
        </w:rPr>
      </w:pPr>
      <w:bookmarkStart w:id="355" w:name="_Toc104426126"/>
      <w:bookmarkStart w:id="356" w:name="_Toc104436058"/>
      <w:bookmarkStart w:id="357" w:name="_Toc208647755"/>
      <w:bookmarkStart w:id="358" w:name="_Toc248832965"/>
      <w:bookmarkStart w:id="359" w:name="_Toc248833487"/>
      <w:r>
        <w:lastRenderedPageBreak/>
        <w:t>CHAPTER 5</w:t>
      </w:r>
      <w:r>
        <w:br/>
      </w:r>
      <w:r>
        <w:br/>
      </w:r>
      <w:bookmarkEnd w:id="355"/>
      <w:bookmarkEnd w:id="356"/>
      <w:bookmarkEnd w:id="357"/>
      <w:r>
        <w:rPr>
          <w:rFonts w:hint="eastAsia"/>
          <w:lang w:eastAsia="ko-KR"/>
        </w:rPr>
        <w:t>title</w:t>
      </w:r>
      <w:bookmarkEnd w:id="358"/>
      <w:bookmarkEnd w:id="359"/>
    </w:p>
    <w:p w14:paraId="53C5B167" w14:textId="77777777" w:rsidR="00E60566" w:rsidRDefault="00E60566" w:rsidP="00E60566">
      <w:pPr>
        <w:pStyle w:val="HeadingMain"/>
        <w:sectPr w:rsidR="00E60566" w:rsidSect="00E60566">
          <w:footerReference w:type="default" r:id="rId111"/>
          <w:footerReference w:type="first" r:id="rId112"/>
          <w:footnotePr>
            <w:numRestart w:val="eachSect"/>
          </w:footnotePr>
          <w:pgSz w:w="12240" w:h="15840" w:code="1"/>
          <w:pgMar w:top="2880" w:right="1440" w:bottom="1685" w:left="2160" w:header="720" w:footer="1267" w:gutter="0"/>
          <w:cols w:space="720"/>
          <w:titlePg/>
        </w:sectPr>
      </w:pPr>
    </w:p>
    <w:p w14:paraId="6233ABE9" w14:textId="77777777" w:rsidR="00E60566" w:rsidRDefault="00E60566" w:rsidP="00E60566">
      <w:pPr>
        <w:pStyle w:val="Indented"/>
        <w:rPr>
          <w:lang w:eastAsia="ko-KR"/>
        </w:rPr>
      </w:pPr>
      <w:r>
        <w:rPr>
          <w:rFonts w:hint="eastAsia"/>
          <w:lang w:eastAsia="ko-KR"/>
        </w:rPr>
        <w:t>Intended</w:t>
      </w:r>
    </w:p>
    <w:p w14:paraId="7356EE45" w14:textId="77777777" w:rsidR="00E60566" w:rsidRDefault="00E60566" w:rsidP="00E60566">
      <w:pPr>
        <w:pStyle w:val="Indented"/>
      </w:pPr>
    </w:p>
    <w:p w14:paraId="68FFCB18" w14:textId="77777777" w:rsidR="00E60566" w:rsidRDefault="00E60566" w:rsidP="00E60566">
      <w:pPr>
        <w:pStyle w:val="Indented"/>
        <w:rPr>
          <w:lang w:eastAsia="ko-KR"/>
        </w:rPr>
      </w:pPr>
    </w:p>
    <w:p w14:paraId="381F45A4" w14:textId="77777777" w:rsidR="00E60566" w:rsidRDefault="00E60566" w:rsidP="00E60566">
      <w:pPr>
        <w:pStyle w:val="Indented"/>
        <w:sectPr w:rsidR="00E60566" w:rsidSect="00E60566">
          <w:headerReference w:type="default" r:id="rId113"/>
          <w:footnotePr>
            <w:numRestart w:val="eachSect"/>
          </w:footnotePr>
          <w:type w:val="continuous"/>
          <w:pgSz w:w="12240" w:h="15840"/>
          <w:pgMar w:top="1440" w:right="1440" w:bottom="1685" w:left="2160" w:header="720" w:footer="1267" w:gutter="0"/>
          <w:cols w:space="720"/>
          <w:titlePg/>
        </w:sectPr>
      </w:pPr>
    </w:p>
    <w:p w14:paraId="22BF69F7" w14:textId="77777777" w:rsidR="00E60566" w:rsidRDefault="00E60566" w:rsidP="00E60566">
      <w:pPr>
        <w:pStyle w:val="HeadingMain"/>
        <w:rPr>
          <w:lang w:eastAsia="ko-KR"/>
        </w:rPr>
      </w:pPr>
      <w:bookmarkStart w:id="360" w:name="_Toc104426129"/>
      <w:bookmarkStart w:id="361" w:name="_Toc104436061"/>
      <w:bookmarkStart w:id="362" w:name="_Toc208647760"/>
      <w:bookmarkStart w:id="363" w:name="_Toc248832966"/>
      <w:bookmarkStart w:id="364" w:name="_Toc248833488"/>
      <w:r>
        <w:lastRenderedPageBreak/>
        <w:t>CHAPTER 6</w:t>
      </w:r>
      <w:r>
        <w:br/>
      </w:r>
      <w:r>
        <w:br/>
      </w:r>
      <w:bookmarkEnd w:id="360"/>
      <w:bookmarkEnd w:id="361"/>
      <w:bookmarkEnd w:id="362"/>
      <w:r>
        <w:rPr>
          <w:rFonts w:hint="eastAsia"/>
          <w:lang w:eastAsia="ko-KR"/>
        </w:rPr>
        <w:t>title</w:t>
      </w:r>
      <w:bookmarkEnd w:id="363"/>
      <w:bookmarkEnd w:id="364"/>
    </w:p>
    <w:p w14:paraId="2450E3DA" w14:textId="77777777" w:rsidR="00E60566" w:rsidRDefault="00E60566" w:rsidP="00E60566">
      <w:pPr>
        <w:pStyle w:val="HeadingMain"/>
        <w:sectPr w:rsidR="00E60566" w:rsidSect="00E60566">
          <w:footerReference w:type="default" r:id="rId114"/>
          <w:footerReference w:type="first" r:id="rId115"/>
          <w:footnotePr>
            <w:numRestart w:val="eachSect"/>
          </w:footnotePr>
          <w:pgSz w:w="12240" w:h="15840" w:code="1"/>
          <w:pgMar w:top="2880" w:right="1440" w:bottom="1685" w:left="2160" w:header="720" w:footer="1267" w:gutter="0"/>
          <w:cols w:space="720"/>
          <w:titlePg/>
        </w:sectPr>
      </w:pPr>
    </w:p>
    <w:p w14:paraId="4E41E1BC" w14:textId="77777777" w:rsidR="00E60566" w:rsidRDefault="00E60566" w:rsidP="00E60566">
      <w:pPr>
        <w:pStyle w:val="Indented"/>
        <w:rPr>
          <w:lang w:eastAsia="ko-KR"/>
        </w:rPr>
      </w:pPr>
      <w:r>
        <w:rPr>
          <w:rFonts w:hint="eastAsia"/>
          <w:lang w:eastAsia="ko-KR"/>
        </w:rPr>
        <w:t>Intended</w:t>
      </w:r>
    </w:p>
    <w:p w14:paraId="507DC456" w14:textId="77777777" w:rsidR="00E60566" w:rsidRDefault="00E60566" w:rsidP="00E60566">
      <w:pPr>
        <w:pStyle w:val="Indented"/>
        <w:sectPr w:rsidR="00E60566" w:rsidSect="00E60566">
          <w:headerReference w:type="default" r:id="rId116"/>
          <w:footnotePr>
            <w:numRestart w:val="eachSect"/>
          </w:footnotePr>
          <w:type w:val="continuous"/>
          <w:pgSz w:w="12240" w:h="15840"/>
          <w:pgMar w:top="1440" w:right="1440" w:bottom="1685" w:left="2160" w:header="720" w:footer="1267" w:gutter="0"/>
          <w:cols w:space="720"/>
          <w:titlePg/>
        </w:sectPr>
      </w:pPr>
    </w:p>
    <w:p w14:paraId="03E1E552" w14:textId="77777777" w:rsidR="00E60566" w:rsidRDefault="00E60566" w:rsidP="00E60566">
      <w:pPr>
        <w:pStyle w:val="HeadingMain"/>
      </w:pPr>
      <w:bookmarkStart w:id="365" w:name="_Toc104426133"/>
      <w:bookmarkStart w:id="366" w:name="_Toc104436065"/>
      <w:bookmarkStart w:id="367" w:name="_Toc208647765"/>
      <w:bookmarkStart w:id="368" w:name="_Toc248832967"/>
      <w:bookmarkStart w:id="369" w:name="_Toc248833489"/>
      <w:r>
        <w:lastRenderedPageBreak/>
        <w:t>CHAPTER 7</w:t>
      </w:r>
      <w:r>
        <w:br/>
      </w:r>
      <w:r>
        <w:br/>
        <w:t>CONCLUSION</w:t>
      </w:r>
      <w:bookmarkEnd w:id="365"/>
      <w:bookmarkEnd w:id="366"/>
      <w:bookmarkEnd w:id="367"/>
      <w:bookmarkEnd w:id="368"/>
      <w:bookmarkEnd w:id="369"/>
    </w:p>
    <w:p w14:paraId="0C27389C" w14:textId="77777777" w:rsidR="00E60566" w:rsidRDefault="00E60566" w:rsidP="00E60566">
      <w:pPr>
        <w:pStyle w:val="HeadingMain"/>
        <w:sectPr w:rsidR="00E60566" w:rsidSect="00E60566">
          <w:footerReference w:type="default" r:id="rId117"/>
          <w:footerReference w:type="first" r:id="rId118"/>
          <w:footnotePr>
            <w:numRestart w:val="eachSect"/>
          </w:footnotePr>
          <w:pgSz w:w="12240" w:h="15840" w:code="1"/>
          <w:pgMar w:top="2880" w:right="1440" w:bottom="1685" w:left="2160" w:header="720" w:footer="1267" w:gutter="0"/>
          <w:cols w:space="720"/>
          <w:titlePg/>
        </w:sectPr>
      </w:pPr>
    </w:p>
    <w:p w14:paraId="57B36687" w14:textId="77777777" w:rsidR="00E60566" w:rsidRDefault="00E60566" w:rsidP="00E60566">
      <w:pPr>
        <w:pStyle w:val="Indented"/>
        <w:rPr>
          <w:lang w:eastAsia="ko-KR"/>
        </w:rPr>
      </w:pPr>
      <w:r>
        <w:rPr>
          <w:rFonts w:hint="eastAsia"/>
          <w:lang w:eastAsia="ko-KR"/>
        </w:rPr>
        <w:t>Intended</w:t>
      </w:r>
    </w:p>
    <w:p w14:paraId="1871292E" w14:textId="77777777" w:rsidR="00E60566" w:rsidRDefault="00E60566" w:rsidP="00E60566">
      <w:pPr>
        <w:pStyle w:val="Indented"/>
        <w:sectPr w:rsidR="00E60566" w:rsidSect="00E60566">
          <w:headerReference w:type="default" r:id="rId119"/>
          <w:footnotePr>
            <w:numRestart w:val="eachSect"/>
          </w:footnotePr>
          <w:type w:val="continuous"/>
          <w:pgSz w:w="12240" w:h="15840"/>
          <w:pgMar w:top="1440" w:right="1440" w:bottom="1685" w:left="2160" w:header="720" w:footer="1267" w:gutter="0"/>
          <w:cols w:space="720"/>
          <w:titlePg/>
        </w:sectPr>
      </w:pPr>
    </w:p>
    <w:p w14:paraId="1184B84B" w14:textId="48457EE9" w:rsidR="00503628" w:rsidRDefault="00E60566" w:rsidP="00E60566">
      <w:pPr>
        <w:pStyle w:val="HeadingMain"/>
        <w:rPr>
          <w:caps w:val="0"/>
          <w:lang w:eastAsia="ko-KR"/>
        </w:rPr>
        <w:sectPr w:rsidR="00503628" w:rsidSect="008316D1">
          <w:footerReference w:type="default" r:id="rId120"/>
          <w:headerReference w:type="first" r:id="rId121"/>
          <w:footerReference w:type="first" r:id="rId122"/>
          <w:pgSz w:w="12240" w:h="15840" w:code="1"/>
          <w:pgMar w:top="2880" w:right="1440" w:bottom="1685" w:left="2160" w:header="720" w:footer="1267" w:gutter="0"/>
          <w:cols w:space="720"/>
          <w:titlePg/>
        </w:sectPr>
      </w:pPr>
      <w:r>
        <w:rPr>
          <w:rFonts w:hint="eastAsia"/>
          <w:lang w:eastAsia="ko-KR"/>
        </w:rPr>
        <w:lastRenderedPageBreak/>
        <w:t>인용</w:t>
      </w:r>
      <w:r w:rsidR="0045198C" w:rsidRPr="0045198C">
        <w:rPr>
          <w:rFonts w:hint="eastAsia"/>
          <w:caps w:val="0"/>
          <w:lang w:eastAsia="ko-KR"/>
        </w:rPr>
        <w:t xml:space="preserve"> </w:t>
      </w:r>
      <w:r w:rsidR="0045198C" w:rsidRPr="0045198C">
        <w:rPr>
          <w:rFonts w:hint="eastAsia"/>
          <w:caps w:val="0"/>
          <w:lang w:eastAsia="ko-KR"/>
        </w:rPr>
        <w:t>문헌</w:t>
      </w:r>
      <w:r w:rsidR="0045198C" w:rsidRPr="0045198C">
        <w:rPr>
          <w:rFonts w:hint="eastAsia"/>
          <w:caps w:val="0"/>
          <w:lang w:eastAsia="ko-KR"/>
        </w:rPr>
        <w:t xml:space="preserve"> (REFERENCES CITED)</w:t>
      </w:r>
      <w:bookmarkEnd w:id="316"/>
      <w:bookmarkEnd w:id="317"/>
      <w:bookmarkEnd w:id="318"/>
      <w:bookmarkEnd w:id="319"/>
    </w:p>
    <w:p w14:paraId="2B9ED802" w14:textId="77777777" w:rsidR="008316D1" w:rsidRPr="00503628" w:rsidRDefault="008316D1" w:rsidP="00503628">
      <w:pPr>
        <w:rPr>
          <w:lang w:eastAsia="ko-KR"/>
        </w:rPr>
      </w:pPr>
    </w:p>
    <w:bookmarkEnd w:id="271"/>
    <w:bookmarkEnd w:id="272"/>
    <w:bookmarkEnd w:id="273"/>
    <w:bookmarkEnd w:id="274"/>
    <w:bookmarkEnd w:id="275"/>
    <w:bookmarkEnd w:id="276"/>
    <w:bookmarkEnd w:id="277"/>
    <w:bookmarkEnd w:id="278"/>
    <w:bookmarkEnd w:id="279"/>
    <w:bookmarkEnd w:id="280"/>
    <w:bookmarkEnd w:id="281"/>
    <w:bookmarkEnd w:id="282"/>
    <w:bookmarkEnd w:id="283"/>
    <w:bookmarkEnd w:id="284"/>
    <w:bookmarkEnd w:id="285"/>
    <w:bookmarkEnd w:id="286"/>
    <w:bookmarkEnd w:id="287"/>
    <w:bookmarkEnd w:id="288"/>
    <w:bookmarkEnd w:id="289"/>
    <w:bookmarkEnd w:id="320"/>
    <w:bookmarkEnd w:id="321"/>
    <w:bookmarkEnd w:id="322"/>
    <w:p w14:paraId="07D19880" w14:textId="77777777" w:rsidR="00503628" w:rsidRPr="00503628" w:rsidRDefault="00503628" w:rsidP="00503628">
      <w:pPr>
        <w:pStyle w:val="EndNoteBibliography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503628">
        <w:t xml:space="preserve">Elliston, Edgar J. </w:t>
      </w:r>
      <w:r w:rsidRPr="00503628">
        <w:rPr>
          <w:i/>
        </w:rPr>
        <w:t>Introduction to Missiological Research Design</w:t>
      </w:r>
      <w:r w:rsidRPr="00503628">
        <w:t>. Pasadena, CA: William Carey Library, 2011.</w:t>
      </w:r>
    </w:p>
    <w:p w14:paraId="0ED41CD4" w14:textId="77777777" w:rsidR="00503628" w:rsidRPr="00503628" w:rsidRDefault="00503628" w:rsidP="00503628">
      <w:pPr>
        <w:pStyle w:val="EndNoteBibliography"/>
      </w:pPr>
    </w:p>
    <w:p w14:paraId="7A629893" w14:textId="77777777" w:rsidR="00503628" w:rsidRPr="00503628" w:rsidRDefault="00503628" w:rsidP="00503628">
      <w:pPr>
        <w:pStyle w:val="EndNoteBibliography"/>
        <w:ind w:left="720" w:hanging="720"/>
      </w:pPr>
      <w:r w:rsidRPr="00503628">
        <w:t xml:space="preserve">Glasser, Arthur F., and Charles Edward van Engen. </w:t>
      </w:r>
      <w:r w:rsidRPr="00503628">
        <w:rPr>
          <w:i/>
        </w:rPr>
        <w:t>Announcing the Kingdom : The Story of God's Mission in the Bible</w:t>
      </w:r>
      <w:r w:rsidRPr="00503628">
        <w:t>. Grand Rapids, Mich.: Baker Academic, 2003.</w:t>
      </w:r>
    </w:p>
    <w:p w14:paraId="33843C02" w14:textId="77777777" w:rsidR="00503628" w:rsidRPr="00503628" w:rsidRDefault="00503628" w:rsidP="00503628">
      <w:pPr>
        <w:pStyle w:val="EndNoteBibliography"/>
      </w:pPr>
    </w:p>
    <w:p w14:paraId="72FEF543" w14:textId="77777777" w:rsidR="00503628" w:rsidRPr="00503628" w:rsidRDefault="00503628" w:rsidP="00503628">
      <w:pPr>
        <w:pStyle w:val="EndNoteBibliography"/>
        <w:ind w:left="720" w:hanging="720"/>
      </w:pPr>
      <w:r w:rsidRPr="00503628">
        <w:rPr>
          <w:rFonts w:hint="eastAsia"/>
        </w:rPr>
        <w:t xml:space="preserve">McGavran, Donald A., and C. Peter Wagner. </w:t>
      </w:r>
      <w:r w:rsidRPr="00503628">
        <w:rPr>
          <w:rFonts w:hint="eastAsia"/>
          <w:i/>
        </w:rPr>
        <w:t>교회성장</w:t>
      </w:r>
      <w:r w:rsidRPr="00503628">
        <w:rPr>
          <w:rFonts w:hint="eastAsia"/>
          <w:i/>
        </w:rPr>
        <w:t xml:space="preserve"> </w:t>
      </w:r>
      <w:r w:rsidRPr="00503628">
        <w:rPr>
          <w:rFonts w:hint="eastAsia"/>
          <w:i/>
        </w:rPr>
        <w:t>이해</w:t>
      </w:r>
      <w:r w:rsidRPr="00503628">
        <w:rPr>
          <w:rFonts w:hint="eastAsia"/>
        </w:rPr>
        <w:t xml:space="preserve">. Translated by </w:t>
      </w:r>
      <w:r w:rsidRPr="00503628">
        <w:rPr>
          <w:rFonts w:hint="eastAsia"/>
        </w:rPr>
        <w:t>최동규</w:t>
      </w:r>
      <w:r w:rsidRPr="00503628">
        <w:rPr>
          <w:rFonts w:hint="eastAsia"/>
        </w:rPr>
        <w:t xml:space="preserve">, </w:t>
      </w:r>
      <w:r w:rsidRPr="00503628">
        <w:rPr>
          <w:rFonts w:hint="eastAsia"/>
        </w:rPr>
        <w:t>박보경</w:t>
      </w:r>
      <w:r w:rsidRPr="00503628">
        <w:rPr>
          <w:rFonts w:hint="eastAsia"/>
        </w:rPr>
        <w:t xml:space="preserve">, </w:t>
      </w:r>
      <w:r w:rsidRPr="00503628">
        <w:rPr>
          <w:rFonts w:hint="eastAsia"/>
        </w:rPr>
        <w:t>이대헌</w:t>
      </w:r>
      <w:r w:rsidRPr="00503628">
        <w:rPr>
          <w:rFonts w:hint="eastAsia"/>
        </w:rPr>
        <w:t xml:space="preserve">, and </w:t>
      </w:r>
      <w:r w:rsidRPr="00503628">
        <w:rPr>
          <w:rFonts w:hint="eastAsia"/>
        </w:rPr>
        <w:t>황병배</w:t>
      </w:r>
      <w:r w:rsidRPr="00503628">
        <w:rPr>
          <w:rFonts w:hint="eastAsia"/>
        </w:rPr>
        <w:t xml:space="preserve">. </w:t>
      </w:r>
      <w:r w:rsidRPr="00503628">
        <w:rPr>
          <w:rFonts w:hint="eastAsia"/>
        </w:rPr>
        <w:t>서울</w:t>
      </w:r>
      <w:r w:rsidRPr="00503628">
        <w:rPr>
          <w:rFonts w:hint="eastAsia"/>
        </w:rPr>
        <w:t xml:space="preserve">: </w:t>
      </w:r>
      <w:r w:rsidRPr="00503628">
        <w:rPr>
          <w:rFonts w:hint="eastAsia"/>
        </w:rPr>
        <w:t>대한기독교서회</w:t>
      </w:r>
      <w:r w:rsidRPr="00503628">
        <w:rPr>
          <w:rFonts w:hint="eastAsia"/>
        </w:rPr>
        <w:t>, 2017.</w:t>
      </w:r>
    </w:p>
    <w:p w14:paraId="3A13F1B1" w14:textId="77777777" w:rsidR="00503628" w:rsidRPr="00503628" w:rsidRDefault="00503628" w:rsidP="00503628">
      <w:pPr>
        <w:pStyle w:val="EndNoteBibliography"/>
      </w:pPr>
    </w:p>
    <w:p w14:paraId="2A2BF1F0" w14:textId="77777777" w:rsidR="00503628" w:rsidRPr="00503628" w:rsidRDefault="00503628" w:rsidP="00503628">
      <w:pPr>
        <w:pStyle w:val="EndNoteBibliography"/>
        <w:ind w:left="720" w:hanging="720"/>
      </w:pPr>
      <w:r w:rsidRPr="00503628">
        <w:t xml:space="preserve">Pierson, Paul Everett, John Dudley Woodberry, Charles Edward van Engen, and Edgar J. Elliston. </w:t>
      </w:r>
      <w:r w:rsidRPr="00503628">
        <w:rPr>
          <w:i/>
        </w:rPr>
        <w:t>Missiological Education for the Twenty-First Century : The Book, the Circle, and the Sandals : Essays in Honor of Paul E. Pierson</w:t>
      </w:r>
      <w:r w:rsidRPr="00503628">
        <w:t xml:space="preserve">. </w:t>
      </w:r>
      <w:r w:rsidRPr="00503628">
        <w:rPr>
          <w:i/>
        </w:rPr>
        <w:t>American Society of Missiology Series</w:t>
      </w:r>
      <w:r w:rsidRPr="00503628">
        <w:t>, vol. no 23. Maryknoll, N.Y.: Orbis Books, 1996.</w:t>
      </w:r>
    </w:p>
    <w:p w14:paraId="72ED4778" w14:textId="77777777" w:rsidR="00503628" w:rsidRPr="00503628" w:rsidRDefault="00503628" w:rsidP="00503628">
      <w:pPr>
        <w:pStyle w:val="EndNoteBibliography"/>
      </w:pPr>
    </w:p>
    <w:p w14:paraId="13DBCB25" w14:textId="77777777" w:rsidR="00503628" w:rsidRPr="00503628" w:rsidRDefault="00503628" w:rsidP="00503628">
      <w:pPr>
        <w:pStyle w:val="EndNoteBibliography"/>
        <w:ind w:left="720" w:hanging="720"/>
      </w:pPr>
      <w:r w:rsidRPr="00503628">
        <w:t xml:space="preserve">Winter, Ralph D. </w:t>
      </w:r>
      <w:r w:rsidRPr="00503628">
        <w:rPr>
          <w:i/>
        </w:rPr>
        <w:t>Foundations of the World Christian Movement: A Larger Perspective</w:t>
      </w:r>
      <w:r w:rsidRPr="00503628">
        <w:t>. Pasadena, CA: William Carey International University Press, 2012.</w:t>
      </w:r>
    </w:p>
    <w:p w14:paraId="720D0A5A" w14:textId="77777777" w:rsidR="00503628" w:rsidRPr="00503628" w:rsidRDefault="00503628" w:rsidP="00503628">
      <w:pPr>
        <w:pStyle w:val="EndNoteBibliography"/>
      </w:pPr>
    </w:p>
    <w:p w14:paraId="79531C92" w14:textId="77777777" w:rsidR="00503628" w:rsidRPr="00503628" w:rsidRDefault="00503628" w:rsidP="00503628">
      <w:pPr>
        <w:pStyle w:val="EndNoteBibliography"/>
        <w:ind w:left="720" w:hanging="720"/>
      </w:pPr>
      <w:r w:rsidRPr="00503628">
        <w:t xml:space="preserve">Winter, Ralph D., Steven C. Hawthorne, Darrell R. Dorr, D. Bruce Graham, and Bruce A. Koch. </w:t>
      </w:r>
      <w:r w:rsidRPr="00503628">
        <w:rPr>
          <w:i/>
        </w:rPr>
        <w:t>Perspectives on the World Christian Movement : Reader</w:t>
      </w:r>
      <w:r w:rsidRPr="00503628">
        <w:t>. 3rd ed. Pasadena, Calif.: William Carey Library, 1999.</w:t>
      </w:r>
    </w:p>
    <w:p w14:paraId="047C133D" w14:textId="77777777" w:rsidR="00503628" w:rsidRPr="00503628" w:rsidRDefault="00503628" w:rsidP="00503628">
      <w:pPr>
        <w:pStyle w:val="EndNoteBibliography"/>
      </w:pPr>
    </w:p>
    <w:p w14:paraId="26FACAED" w14:textId="77777777" w:rsidR="00503628" w:rsidRPr="00503628" w:rsidRDefault="00503628" w:rsidP="00503628">
      <w:pPr>
        <w:pStyle w:val="EndNoteBibliography"/>
        <w:ind w:left="720" w:hanging="720"/>
        <w:rPr>
          <w:lang w:eastAsia="ko-KR"/>
        </w:rPr>
      </w:pPr>
      <w:r w:rsidRPr="00503628">
        <w:rPr>
          <w:rFonts w:hint="eastAsia"/>
          <w:lang w:eastAsia="ko-KR"/>
        </w:rPr>
        <w:t>임윤택</w:t>
      </w:r>
      <w:r w:rsidRPr="00503628">
        <w:rPr>
          <w:rFonts w:hint="eastAsia"/>
          <w:lang w:eastAsia="ko-KR"/>
        </w:rPr>
        <w:t xml:space="preserve">. </w:t>
      </w:r>
      <w:r w:rsidRPr="00503628">
        <w:rPr>
          <w:rFonts w:hint="eastAsia"/>
          <w:i/>
          <w:lang w:eastAsia="ko-KR"/>
        </w:rPr>
        <w:t>풀러</w:t>
      </w:r>
      <w:r w:rsidRPr="00503628">
        <w:rPr>
          <w:rFonts w:hint="eastAsia"/>
          <w:lang w:eastAsia="ko-KR"/>
        </w:rPr>
        <w:t xml:space="preserve">. </w:t>
      </w:r>
      <w:r w:rsidRPr="00503628">
        <w:rPr>
          <w:rFonts w:hint="eastAsia"/>
          <w:lang w:eastAsia="ko-KR"/>
        </w:rPr>
        <w:t>서울</w:t>
      </w:r>
      <w:r w:rsidRPr="00503628">
        <w:rPr>
          <w:rFonts w:hint="eastAsia"/>
          <w:lang w:eastAsia="ko-KR"/>
        </w:rPr>
        <w:t xml:space="preserve">: </w:t>
      </w:r>
      <w:r w:rsidRPr="00503628">
        <w:rPr>
          <w:rFonts w:hint="eastAsia"/>
          <w:lang w:eastAsia="ko-KR"/>
        </w:rPr>
        <w:t>아이러브처치</w:t>
      </w:r>
      <w:r w:rsidRPr="00503628">
        <w:rPr>
          <w:rFonts w:hint="eastAsia"/>
          <w:lang w:eastAsia="ko-KR"/>
        </w:rPr>
        <w:t>, 2009.</w:t>
      </w:r>
    </w:p>
    <w:p w14:paraId="7E47AFAC" w14:textId="77777777" w:rsidR="00503628" w:rsidRPr="00503628" w:rsidRDefault="00503628" w:rsidP="00503628">
      <w:pPr>
        <w:pStyle w:val="EndNoteBibliography"/>
        <w:rPr>
          <w:lang w:eastAsia="ko-KR"/>
        </w:rPr>
      </w:pPr>
    </w:p>
    <w:p w14:paraId="1F2B67ED" w14:textId="77777777" w:rsidR="00503628" w:rsidRPr="00503628" w:rsidRDefault="00503628" w:rsidP="00503628">
      <w:pPr>
        <w:pStyle w:val="EndNoteBibliography"/>
        <w:ind w:left="720" w:hanging="720"/>
        <w:rPr>
          <w:lang w:eastAsia="ko-KR"/>
        </w:rPr>
      </w:pPr>
      <w:r w:rsidRPr="00503628">
        <w:rPr>
          <w:rFonts w:hint="eastAsia"/>
          <w:lang w:eastAsia="ko-KR"/>
        </w:rPr>
        <w:t>정용암</w:t>
      </w:r>
      <w:r w:rsidRPr="00503628">
        <w:rPr>
          <w:rFonts w:hint="eastAsia"/>
          <w:lang w:eastAsia="ko-KR"/>
        </w:rPr>
        <w:t xml:space="preserve">. </w:t>
      </w:r>
      <w:r w:rsidRPr="00503628">
        <w:rPr>
          <w:rFonts w:hint="eastAsia"/>
          <w:i/>
          <w:lang w:eastAsia="ko-KR"/>
        </w:rPr>
        <w:t>(</w:t>
      </w:r>
      <w:r w:rsidRPr="00503628">
        <w:rPr>
          <w:rFonts w:hint="eastAsia"/>
          <w:i/>
          <w:lang w:eastAsia="ko-KR"/>
        </w:rPr>
        <w:t>도널드</w:t>
      </w:r>
      <w:r w:rsidRPr="00503628">
        <w:rPr>
          <w:rFonts w:hint="eastAsia"/>
          <w:i/>
          <w:lang w:eastAsia="ko-KR"/>
        </w:rPr>
        <w:t xml:space="preserve"> </w:t>
      </w:r>
      <w:r w:rsidRPr="00503628">
        <w:rPr>
          <w:rFonts w:hint="eastAsia"/>
          <w:i/>
          <w:lang w:eastAsia="ko-KR"/>
        </w:rPr>
        <w:t>맥가브란의</w:t>
      </w:r>
      <w:r w:rsidRPr="00503628">
        <w:rPr>
          <w:rFonts w:hint="eastAsia"/>
          <w:i/>
          <w:lang w:eastAsia="ko-KR"/>
        </w:rPr>
        <w:t xml:space="preserve">) </w:t>
      </w:r>
      <w:r w:rsidRPr="00503628">
        <w:rPr>
          <w:rFonts w:hint="eastAsia"/>
          <w:i/>
          <w:lang w:eastAsia="ko-KR"/>
        </w:rPr>
        <w:t>개종신학</w:t>
      </w:r>
      <w:r w:rsidRPr="00503628">
        <w:rPr>
          <w:rFonts w:hint="eastAsia"/>
          <w:lang w:eastAsia="ko-KR"/>
        </w:rPr>
        <w:t xml:space="preserve">. </w:t>
      </w:r>
      <w:r w:rsidRPr="00503628">
        <w:rPr>
          <w:rFonts w:hint="eastAsia"/>
          <w:lang w:eastAsia="ko-KR"/>
        </w:rPr>
        <w:t>서울</w:t>
      </w:r>
      <w:r w:rsidRPr="00503628">
        <w:rPr>
          <w:rFonts w:hint="eastAsia"/>
          <w:lang w:eastAsia="ko-KR"/>
        </w:rPr>
        <w:t>: CLC(</w:t>
      </w:r>
      <w:r w:rsidRPr="00503628">
        <w:rPr>
          <w:rFonts w:hint="eastAsia"/>
          <w:lang w:eastAsia="ko-KR"/>
        </w:rPr>
        <w:t>기독교문서선교회</w:t>
      </w:r>
      <w:r w:rsidRPr="00503628">
        <w:rPr>
          <w:rFonts w:hint="eastAsia"/>
          <w:lang w:eastAsia="ko-KR"/>
        </w:rPr>
        <w:t>), 2021.</w:t>
      </w:r>
    </w:p>
    <w:p w14:paraId="5F3EAE1C" w14:textId="77777777" w:rsidR="00503628" w:rsidRPr="00503628" w:rsidRDefault="00503628" w:rsidP="00503628">
      <w:pPr>
        <w:pStyle w:val="EndNoteBibliography"/>
        <w:rPr>
          <w:lang w:eastAsia="ko-KR"/>
        </w:rPr>
      </w:pPr>
    </w:p>
    <w:p w14:paraId="02AA5F29" w14:textId="77777777" w:rsidR="000267B1" w:rsidRPr="00A45866" w:rsidRDefault="00503628" w:rsidP="00A45866">
      <w:pPr>
        <w:pStyle w:val="Indented"/>
        <w:jc w:val="left"/>
      </w:pPr>
      <w:r>
        <w:fldChar w:fldCharType="end"/>
      </w:r>
    </w:p>
    <w:sectPr w:rsidR="000267B1" w:rsidRPr="00A45866" w:rsidSect="00503628">
      <w:type w:val="continuous"/>
      <w:pgSz w:w="12240" w:h="15840" w:code="1"/>
      <w:pgMar w:top="2880" w:right="1440" w:bottom="1685" w:left="2160" w:header="720" w:footer="12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E1BB1" w14:textId="77777777" w:rsidR="00975039" w:rsidRDefault="00975039">
      <w:r>
        <w:separator/>
      </w:r>
    </w:p>
  </w:endnote>
  <w:endnote w:type="continuationSeparator" w:id="0">
    <w:p w14:paraId="7836437C" w14:textId="77777777" w:rsidR="00975039" w:rsidRDefault="00975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신명조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3FC78" w14:textId="77777777" w:rsidR="00936B79" w:rsidRDefault="00936B79">
    <w:pPr>
      <w:pStyle w:val="a6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63596600" w14:textId="77777777" w:rsidR="00936B79" w:rsidRDefault="00936B7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93B5B" w14:textId="77777777" w:rsidR="00936B79" w:rsidRDefault="00936B79">
    <w:pPr>
      <w:pStyle w:val="a6"/>
      <w:jc w:val="center"/>
      <w:rPr>
        <w:lang w:eastAsia="ko-K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38FCD" w14:textId="77777777" w:rsidR="00936B79" w:rsidRDefault="00936B79">
    <w:pPr>
      <w:pStyle w:val="a6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i</w:t>
    </w:r>
    <w:r>
      <w:rPr>
        <w:rStyle w:val="a4"/>
      </w:rPr>
      <w:fldChar w:fldCharType="end"/>
    </w:r>
  </w:p>
  <w:p w14:paraId="07209FC4" w14:textId="77777777" w:rsidR="00936B79" w:rsidRDefault="00936B79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532B" w14:textId="77777777" w:rsidR="00936B79" w:rsidRDefault="00936B79" w:rsidP="00110107">
    <w:pPr>
      <w:pStyle w:val="a6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0197F59" w14:textId="77777777" w:rsidR="00936B79" w:rsidRDefault="00936B79" w:rsidP="002D20ED">
    <w:pPr>
      <w:pStyle w:val="a6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9AEB7" w14:textId="77777777" w:rsidR="00936B79" w:rsidRDefault="00936B79">
    <w:pPr>
      <w:pStyle w:val="a6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i</w:t>
    </w:r>
    <w:r>
      <w:rPr>
        <w:rStyle w:val="a4"/>
      </w:rPr>
      <w:fldChar w:fldCharType="end"/>
    </w:r>
  </w:p>
  <w:p w14:paraId="5EA08ADB" w14:textId="77777777" w:rsidR="00936B79" w:rsidRDefault="00936B79">
    <w:pPr>
      <w:pStyle w:val="a6"/>
      <w:tabs>
        <w:tab w:val="left" w:pos="3466"/>
      </w:tabs>
      <w:rPr>
        <w:lang w:eastAsia="ko-KR"/>
      </w:rPr>
    </w:pPr>
    <w:r>
      <w:rPr>
        <w:lang w:eastAsia="ko-KR"/>
      </w:rP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2013A" w14:textId="77777777" w:rsidR="00936B79" w:rsidRDefault="00936B79">
    <w:pPr>
      <w:pStyle w:val="a6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ii</w:t>
    </w:r>
    <w:r>
      <w:rPr>
        <w:rStyle w:val="a4"/>
      </w:rPr>
      <w:fldChar w:fldCharType="end"/>
    </w:r>
  </w:p>
  <w:p w14:paraId="0275F8C6" w14:textId="77777777" w:rsidR="00936B79" w:rsidRDefault="00936B79">
    <w:pPr>
      <w:pStyle w:val="a6"/>
      <w:widowControl w:val="0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4F73D" w14:textId="77777777" w:rsidR="00936B79" w:rsidRDefault="00936B79">
    <w:pPr>
      <w:pStyle w:val="a6"/>
      <w:jc w:val="center"/>
    </w:pPr>
    <w:r>
      <w:pgNum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2F602" w14:textId="77777777" w:rsidR="00936B79" w:rsidRDefault="00936B79">
    <w:pPr>
      <w:pStyle w:val="a6"/>
      <w:widowControl w:val="0"/>
      <w:jc w:val="center"/>
    </w:pPr>
    <w:r>
      <w:pgNum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B0A8C" w14:textId="77777777" w:rsidR="00936B79" w:rsidRDefault="00936B79">
    <w:pPr>
      <w:pStyle w:val="a6"/>
      <w:jc w:val="center"/>
    </w:pPr>
    <w:r>
      <w:pgNum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4ECC" w14:textId="77777777" w:rsidR="00936B79" w:rsidRDefault="00936B79">
    <w:pPr>
      <w:pStyle w:val="a6"/>
      <w:widowControl w:val="0"/>
      <w:jc w:val="center"/>
    </w:pPr>
    <w:r>
      <w:pgNum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2DA0" w14:textId="77777777" w:rsidR="00936B79" w:rsidRDefault="00936B79">
    <w:pPr>
      <w:pStyle w:val="a6"/>
      <w:jc w:val="center"/>
    </w:pPr>
    <w:r>
      <w:pgNum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9D050" w14:textId="77777777" w:rsidR="00936B79" w:rsidRDefault="00936B79">
    <w:pPr>
      <w:pStyle w:val="a6"/>
      <w:widowControl w:val="0"/>
      <w:jc w:val="center"/>
    </w:pPr>
    <w:r>
      <w:pgNum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38309" w14:textId="77777777" w:rsidR="00936B79" w:rsidRDefault="00936B79">
    <w:pPr>
      <w:pStyle w:val="a6"/>
      <w:jc w:val="center"/>
    </w:pPr>
    <w:r>
      <w:pgNum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8B46F" w14:textId="77777777" w:rsidR="00936B79" w:rsidRDefault="00936B79">
    <w:pPr>
      <w:pStyle w:val="a6"/>
      <w:widowControl w:val="0"/>
      <w:jc w:val="center"/>
    </w:pPr>
    <w:r>
      <w:pgNum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76AA" w14:textId="77777777" w:rsidR="00936B79" w:rsidRDefault="00936B79" w:rsidP="00347B32">
    <w:pPr>
      <w:pStyle w:val="a6"/>
      <w:jc w:val="center"/>
      <w:rPr>
        <w:lang w:eastAsia="ko-KR"/>
      </w:rPr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A45866">
      <w:rPr>
        <w:rStyle w:val="a4"/>
        <w:noProof/>
      </w:rPr>
      <w:t>vii</w:t>
    </w:r>
    <w:r>
      <w:rPr>
        <w:rStyle w:val="a4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5E0F" w14:textId="77777777" w:rsidR="00936B79" w:rsidRDefault="00936B79">
    <w:pPr>
      <w:pStyle w:val="a6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viii</w:t>
    </w:r>
    <w:r>
      <w:rPr>
        <w:rStyle w:val="a4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58DC3" w14:textId="77777777" w:rsidR="00936B79" w:rsidRPr="00E90AFD" w:rsidRDefault="00936B79" w:rsidP="00E90AFD">
    <w:pPr>
      <w:pStyle w:val="a6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A45866">
      <w:rPr>
        <w:rStyle w:val="a4"/>
        <w:noProof/>
      </w:rPr>
      <w:t>x</w:t>
    </w:r>
    <w:r>
      <w:rPr>
        <w:rStyle w:val="a4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E7894" w14:textId="77777777" w:rsidR="00936B79" w:rsidRDefault="00936B79">
    <w:pPr>
      <w:jc w:val="center"/>
    </w:pPr>
    <w:r>
      <w:pgNum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C5E7" w14:textId="77777777" w:rsidR="00936B79" w:rsidRDefault="00936B79">
    <w:pPr>
      <w:jc w:val="center"/>
    </w:pPr>
    <w:r>
      <w:pgNum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F032" w14:textId="77777777" w:rsidR="00936B79" w:rsidRDefault="00936B79">
    <w:pPr>
      <w:jc w:val="center"/>
    </w:pPr>
    <w:r>
      <w:pgNum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28829" w14:textId="77777777" w:rsidR="00936B79" w:rsidRDefault="00936B79">
    <w:pPr>
      <w:jc w:val="center"/>
    </w:pPr>
    <w:r>
      <w:pgNum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87A8B" w14:textId="77777777" w:rsidR="00B00566" w:rsidRDefault="00B00566">
    <w:pPr>
      <w:pStyle w:val="a6"/>
    </w:pPr>
    <w:r>
      <w:pgNum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8254" w14:textId="77777777" w:rsidR="00B00566" w:rsidRDefault="00B00566">
    <w:pPr>
      <w:pStyle w:val="a6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74FAD" w14:textId="77777777" w:rsidR="00B00566" w:rsidRDefault="00B00566">
    <w:pPr>
      <w:pStyle w:val="a6"/>
      <w:widowControl w:val="0"/>
    </w:pPr>
    <w:r>
      <w:pgNum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6D00" w14:textId="77777777" w:rsidR="00B00566" w:rsidRDefault="00B00566">
    <w:pPr>
      <w:pStyle w:val="a6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3AA7" w14:textId="77777777" w:rsidR="00B00566" w:rsidRDefault="00B00566">
    <w:pPr>
      <w:pStyle w:val="a6"/>
      <w:widowControl w:val="0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10853" w14:textId="77777777" w:rsidR="00672C51" w:rsidRDefault="00672C51" w:rsidP="004108E7">
    <w:r>
      <w:pgNum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6C49E" w14:textId="77777777" w:rsidR="00672C51" w:rsidRDefault="00672C51" w:rsidP="004108E7">
    <w:pPr>
      <w:jc w:val="center"/>
    </w:pPr>
    <w:r>
      <w:pgNum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34EFB" w14:textId="77777777" w:rsidR="00672C51" w:rsidRDefault="00672C51">
    <w:pPr>
      <w:pStyle w:val="a6"/>
      <w:jc w:val="center"/>
    </w:pPr>
    <w:r>
      <w:pgNum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55628" w14:textId="77777777" w:rsidR="00672C51" w:rsidRDefault="00672C51">
    <w:pPr>
      <w:pStyle w:val="a6"/>
      <w:widowControl w:val="0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vi</w:t>
    </w:r>
    <w:r>
      <w:rPr>
        <w:rStyle w:val="a4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F447" w14:textId="77777777" w:rsidR="00672C51" w:rsidRDefault="00672C51" w:rsidP="00347B32">
    <w:pPr>
      <w:pStyle w:val="a6"/>
      <w:jc w:val="center"/>
      <w:rPr>
        <w:lang w:eastAsia="ko-KR"/>
      </w:rPr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vii</w:t>
    </w:r>
    <w:r>
      <w:rPr>
        <w:rStyle w:val="a4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69F5" w14:textId="77777777" w:rsidR="00936B79" w:rsidRDefault="00936B79">
    <w:pPr>
      <w:pStyle w:val="a6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80DAF" w14:textId="77777777" w:rsidR="00936B79" w:rsidRDefault="00936B79">
    <w:pPr>
      <w:pStyle w:val="a6"/>
      <w:widowControl w:val="0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A45866">
      <w:rPr>
        <w:rStyle w:val="a4"/>
        <w:noProof/>
      </w:rPr>
      <w:t>1</w:t>
    </w:r>
    <w:r>
      <w:rPr>
        <w:rStyle w:val="a4"/>
      </w:rP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261ED" w14:textId="77777777" w:rsidR="00936B79" w:rsidRDefault="00936B79">
    <w:pPr>
      <w:pStyle w:val="a6"/>
      <w:jc w:val="center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80357" w14:textId="77777777" w:rsidR="00936B79" w:rsidRDefault="00936B79">
    <w:pPr>
      <w:pStyle w:val="a6"/>
      <w:widowControl w:val="0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A45866">
      <w:rPr>
        <w:rStyle w:val="a4"/>
        <w:noProof/>
      </w:rPr>
      <w:t>4</w:t>
    </w:r>
    <w:r>
      <w:rPr>
        <w:rStyle w:val="a4"/>
      </w:rP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2D779" w14:textId="77777777" w:rsidR="00936B79" w:rsidRDefault="00936B79">
    <w:pPr>
      <w:pStyle w:val="a6"/>
      <w:jc w:val="center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1862A" w14:textId="77777777" w:rsidR="00936B79" w:rsidRDefault="00936B79">
    <w:pPr>
      <w:pStyle w:val="a6"/>
      <w:widowControl w:val="0"/>
      <w:jc w:val="center"/>
    </w:pPr>
    <w:r>
      <w:pgNum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5BBB" w14:textId="77777777" w:rsidR="00936B79" w:rsidRDefault="00936B79">
    <w:pPr>
      <w:pStyle w:val="a6"/>
      <w:jc w:val="center"/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A65B1" w14:textId="77777777" w:rsidR="00936B79" w:rsidRDefault="00936B79">
    <w:pPr>
      <w:pStyle w:val="a6"/>
      <w:widowControl w:val="0"/>
      <w:jc w:val="center"/>
    </w:pPr>
    <w:r>
      <w:pgNum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E3219" w14:textId="77777777" w:rsidR="00936B79" w:rsidRDefault="00936B79">
    <w:pPr>
      <w:pStyle w:val="a6"/>
      <w:jc w:val="center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8939" w14:textId="77777777" w:rsidR="00936B79" w:rsidRDefault="00936B79">
    <w:pPr>
      <w:pStyle w:val="a6"/>
      <w:widowControl w:val="0"/>
      <w:jc w:val="center"/>
    </w:pPr>
    <w:r>
      <w:pgNum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D6E81" w14:textId="77777777" w:rsidR="00936B79" w:rsidRDefault="00936B79">
    <w:pPr>
      <w:pStyle w:val="a6"/>
      <w:jc w:val="center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AD3AE" w14:textId="77777777" w:rsidR="00936B79" w:rsidRDefault="00936B79">
    <w:pPr>
      <w:pStyle w:val="a6"/>
      <w:widowControl w:val="0"/>
      <w:jc w:val="center"/>
      <w:rPr>
        <w:lang w:eastAsia="ko-KR"/>
      </w:rPr>
    </w:pPr>
    <w:r>
      <w:pgNum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8894D" w14:textId="77777777" w:rsidR="00936B79" w:rsidRDefault="00936B79">
    <w:pPr>
      <w:pStyle w:val="a6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0122AD">
      <w:rPr>
        <w:rStyle w:val="a4"/>
        <w:noProof/>
      </w:rPr>
      <w:t>90</w:t>
    </w:r>
    <w:r>
      <w:rPr>
        <w:rStyle w:val="a4"/>
      </w:rP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404C6" w14:textId="77777777" w:rsidR="00936B79" w:rsidRDefault="00936B79">
    <w:pPr>
      <w:pStyle w:val="a6"/>
      <w:widowControl w:val="0"/>
      <w:jc w:val="center"/>
    </w:pPr>
    <w:r>
      <w:pgNum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1716" w14:textId="77777777" w:rsidR="000122AD" w:rsidRDefault="000122AD">
    <w:pPr>
      <w:pStyle w:val="a6"/>
      <w:jc w:val="center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73D90" w14:textId="77777777" w:rsidR="00936B79" w:rsidRDefault="00936B79">
    <w:pPr>
      <w:pStyle w:val="a6"/>
      <w:jc w:val="center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A40C" w14:textId="77777777" w:rsidR="00936B79" w:rsidRDefault="00936B79">
    <w:pPr>
      <w:pStyle w:val="a6"/>
      <w:widowControl w:val="0"/>
      <w:jc w:val="center"/>
    </w:pPr>
    <w:r>
      <w:pgNum/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8783D" w14:textId="77777777" w:rsidR="000122AD" w:rsidRDefault="000122AD">
    <w:pPr>
      <w:pStyle w:val="a6"/>
      <w:jc w:val="center"/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8923" w14:textId="77777777" w:rsidR="00E60566" w:rsidRDefault="00E60566">
    <w:pPr>
      <w:pStyle w:val="a6"/>
      <w:jc w:val="center"/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16234" w14:textId="77777777" w:rsidR="00E60566" w:rsidRDefault="00E60566">
    <w:pPr>
      <w:pStyle w:val="a6"/>
      <w:widowControl w:val="0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10</w:t>
    </w:r>
    <w:r>
      <w:rPr>
        <w:rStyle w:val="a4"/>
      </w:rP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0AB72" w14:textId="77777777" w:rsidR="00E60566" w:rsidRDefault="00E60566" w:rsidP="002D20ED">
    <w:pPr>
      <w:pStyle w:val="a6"/>
      <w:widowControl w:val="0"/>
      <w:ind w:right="360"/>
      <w:jc w:val="center"/>
      <w:rPr>
        <w:lang w:eastAsia="ko-KR"/>
      </w:rPr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11</w:t>
    </w:r>
    <w:r>
      <w:rPr>
        <w:rStyle w:val="a4"/>
      </w:rPr>
      <w:fldChar w:fldCharType="end"/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8C50" w14:textId="77777777" w:rsidR="00E60566" w:rsidRDefault="00E60566" w:rsidP="00684AD3">
    <w:pPr>
      <w:pStyle w:val="a6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0</w:t>
    </w:r>
    <w:r>
      <w:rPr>
        <w:rStyle w:val="a4"/>
      </w:rPr>
      <w:fldChar w:fldCharType="end"/>
    </w:r>
  </w:p>
  <w:p w14:paraId="6F60875E" w14:textId="77777777" w:rsidR="00E60566" w:rsidRDefault="00E60566">
    <w:pPr>
      <w:pStyle w:val="a6"/>
      <w:widowControl w:val="0"/>
      <w:jc w:val="center"/>
    </w:pPr>
    <w:r>
      <w:t>173</w:t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EECB" w14:textId="77777777" w:rsidR="00E60566" w:rsidRPr="002D20ED" w:rsidRDefault="00E60566" w:rsidP="002D20ED">
    <w:pPr>
      <w:pStyle w:val="a6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10</w:t>
    </w:r>
    <w:r>
      <w:rPr>
        <w:rStyle w:val="a4"/>
      </w:rPr>
      <w:fldChar w:fldCharType="end"/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BEE6F" w14:textId="77777777" w:rsidR="00E60566" w:rsidRPr="00E61168" w:rsidRDefault="00E60566" w:rsidP="00E61168">
    <w:pPr>
      <w:pStyle w:val="a6"/>
      <w:jc w:val="center"/>
      <w:rPr>
        <w:lang w:eastAsia="ko-KR"/>
      </w:rPr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105</w:t>
    </w:r>
    <w:r>
      <w:rPr>
        <w:rStyle w:val="a4"/>
      </w:rP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F4730" w14:textId="77777777" w:rsidR="00E60566" w:rsidRDefault="00E60566" w:rsidP="006219F4">
    <w:pPr>
      <w:pStyle w:val="a6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1E3ADE12" w14:textId="77777777" w:rsidR="00E60566" w:rsidRDefault="00E60566">
    <w:pPr>
      <w:pStyle w:val="a6"/>
      <w:widowControl w:val="0"/>
      <w:jc w:val="center"/>
    </w:pPr>
    <w:r>
      <w:pgNum/>
    </w:r>
    <w:r>
      <w:t>76</w: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79E3E" w14:textId="77777777" w:rsidR="00E60566" w:rsidRDefault="00E60566">
    <w:pPr>
      <w:pStyle w:val="a6"/>
      <w:jc w:val="center"/>
    </w:pPr>
    <w:r>
      <w:pgNum/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F827" w14:textId="77777777" w:rsidR="00E60566" w:rsidRDefault="00E60566">
    <w:pPr>
      <w:pStyle w:val="a6"/>
      <w:widowControl w:val="0"/>
      <w:jc w:val="center"/>
    </w:pPr>
    <w:r>
      <w:pgNum/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8813" w14:textId="77777777" w:rsidR="00E60566" w:rsidRDefault="00E60566">
    <w:pPr>
      <w:pStyle w:val="a6"/>
      <w:jc w:val="center"/>
    </w:pPr>
    <w:r>
      <w:pgNum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2656" w14:textId="77777777" w:rsidR="00E60566" w:rsidRDefault="00E60566">
    <w:pPr>
      <w:pStyle w:val="a6"/>
      <w:widowControl w:val="0"/>
      <w:jc w:val="center"/>
    </w:pPr>
    <w:r>
      <w:pgNum/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80EC" w14:textId="77777777" w:rsidR="00E60566" w:rsidRDefault="00E60566">
    <w:pPr>
      <w:pStyle w:val="a6"/>
      <w:jc w:val="center"/>
    </w:pPr>
    <w:r>
      <w:pgNum/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E36FE" w14:textId="77777777" w:rsidR="00E60566" w:rsidRDefault="00E60566">
    <w:pPr>
      <w:pStyle w:val="a6"/>
      <w:widowControl w:val="0"/>
      <w:jc w:val="center"/>
    </w:pPr>
    <w:r>
      <w:pgNum/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C4B5C" w14:textId="77777777" w:rsidR="00E60566" w:rsidRDefault="00E60566">
    <w:pPr>
      <w:pStyle w:val="a6"/>
      <w:jc w:val="center"/>
    </w:pPr>
    <w:r>
      <w:pgNum/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C383A" w14:textId="77777777" w:rsidR="00E60566" w:rsidRDefault="00E60566">
    <w:pPr>
      <w:pStyle w:val="a6"/>
      <w:widowControl w:val="0"/>
      <w:jc w:val="center"/>
    </w:pPr>
    <w:r>
      <w:pgNum/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1D0EF" w14:textId="77777777" w:rsidR="00E60566" w:rsidRDefault="00E60566">
    <w:pPr>
      <w:pStyle w:val="a6"/>
      <w:jc w:val="center"/>
    </w:pPr>
    <w:r>
      <w:pgNum/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A9145" w14:textId="77777777" w:rsidR="00E60566" w:rsidRDefault="00E60566">
    <w:pPr>
      <w:pStyle w:val="a6"/>
      <w:widowControl w:val="0"/>
      <w:jc w:val="center"/>
    </w:pPr>
    <w:r>
      <w:pgNum/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B177B" w14:textId="77777777" w:rsidR="00E60566" w:rsidRPr="006219F4" w:rsidRDefault="00E60566" w:rsidP="006219F4">
    <w:pPr>
      <w:pStyle w:val="a6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120</w:t>
    </w:r>
    <w:r>
      <w:rPr>
        <w:rStyle w:val="a4"/>
      </w:rPr>
      <w:fldChar w:fldCharType="end"/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EC97E" w14:textId="77777777" w:rsidR="00E60566" w:rsidRDefault="00E60566">
    <w:pPr>
      <w:pStyle w:val="a6"/>
      <w:widowControl w:val="0"/>
      <w:jc w:val="center"/>
    </w:pPr>
    <w:r>
      <w:pgNum/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0715" w14:textId="77777777" w:rsidR="00936B79" w:rsidRPr="000B6906" w:rsidRDefault="00936B79" w:rsidP="000B6906">
    <w:pPr>
      <w:pStyle w:val="a6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193</w:t>
    </w:r>
    <w:r>
      <w:rPr>
        <w:rStyle w:val="a4"/>
      </w:rPr>
      <w:fldChar w:fldCharType="end"/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8517" w14:textId="77777777" w:rsidR="00936B79" w:rsidRDefault="00936B79" w:rsidP="00FD3CA5">
    <w:pPr>
      <w:pStyle w:val="a6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A45866">
      <w:rPr>
        <w:rStyle w:val="a4"/>
        <w:noProof/>
      </w:rPr>
      <w:t>11</w:t>
    </w:r>
    <w:r>
      <w:rPr>
        <w:rStyle w:val="a4"/>
      </w:rPr>
      <w:fldChar w:fldCharType="end"/>
    </w:r>
  </w:p>
  <w:p w14:paraId="359C9208" w14:textId="77777777" w:rsidR="00936B79" w:rsidRDefault="00936B79">
    <w:pPr>
      <w:pStyle w:val="a6"/>
      <w:widowControl w:val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F8365" w14:textId="77777777" w:rsidR="00975039" w:rsidRDefault="00975039">
      <w:r>
        <w:separator/>
      </w:r>
    </w:p>
  </w:footnote>
  <w:footnote w:type="continuationSeparator" w:id="0">
    <w:p w14:paraId="22CADC77" w14:textId="77777777" w:rsidR="00975039" w:rsidRDefault="00975039">
      <w:r>
        <w:continuationSeparator/>
      </w:r>
    </w:p>
  </w:footnote>
  <w:footnote w:id="1">
    <w:p w14:paraId="39D6AF5D" w14:textId="77777777" w:rsidR="007B77A7" w:rsidRPr="00FA0DA6" w:rsidRDefault="007B77A7" w:rsidP="007B77A7">
      <w:pPr>
        <w:pStyle w:val="a8"/>
        <w:rPr>
          <w:lang w:eastAsia="ko-KR"/>
        </w:rPr>
      </w:pPr>
      <w:r>
        <w:rPr>
          <w:rStyle w:val="a3"/>
        </w:rPr>
        <w:footnoteRef/>
      </w:r>
      <w:r>
        <w:t xml:space="preserve"> </w:t>
      </w:r>
      <w:r>
        <w:fldChar w:fldCharType="begin"/>
      </w:r>
      <w:r>
        <w:instrText xml:space="preserve"> ADDIN EN.CITE &lt;EndNote&gt;&lt;Cite&gt;&lt;Author&gt;Winter&lt;/Author&gt;&lt;Year&gt;2012&lt;/Year&gt;&lt;RecNum&gt;248&lt;/RecNum&gt;&lt;Pages&gt;21&lt;/Pages&gt;&lt;DisplayText&gt;Ralph D. Winter, &lt;style face="italic"&gt;Foundations of the World Christian Movement: A Larger Perspective&lt;/style&gt; (Pasadena, CA: William Carey International University Press, 2012), 21.&lt;/DisplayText&gt;&lt;record&gt;&lt;rec-number&gt;248&lt;/rec-number&gt;&lt;foreign-keys&gt;&lt;key app="EN" db-id="rr505dvsafdf5qedt04ve0wop0vs9p22seps" timestamp="1463546616"&gt;248&lt;/key&gt;&lt;/foreign-keys&gt;&lt;ref-type name="Book"&gt;6&lt;/ref-type&gt;&lt;contributors&gt;&lt;authors&gt;&lt;author&gt;Winter, Ralph D.&lt;/author&gt;&lt;/authors&gt;&lt;/contributors&gt;&lt;titles&gt;&lt;title&gt;Foundations of the World Christian Movement: A Larger Perspective&lt;/title&gt;&lt;/titles&gt;&lt;dates&gt;&lt;year&gt;2012&lt;/year&gt;&lt;/dates&gt;&lt;pub-location&gt;Pasadena, CA&lt;/pub-location&gt;&lt;publisher&gt;William Carey International University Press&lt;/publisher&gt;&lt;isbn&gt;9780865850644&lt;/isbn&gt;&lt;urls&gt;&lt;/urls&gt;&lt;/record&gt;&lt;/Cite&gt;&lt;/EndNote&gt;</w:instrText>
      </w:r>
      <w:r>
        <w:fldChar w:fldCharType="separate"/>
      </w:r>
      <w:r>
        <w:rPr>
          <w:noProof/>
        </w:rPr>
        <w:t xml:space="preserve">Ralph D. Winter, </w:t>
      </w:r>
      <w:r w:rsidRPr="00663727">
        <w:rPr>
          <w:i/>
          <w:noProof/>
        </w:rPr>
        <w:t>Foundations of the World Christian Movement: A Larger Perspective</w:t>
      </w:r>
      <w:r>
        <w:rPr>
          <w:noProof/>
        </w:rPr>
        <w:t xml:space="preserve"> (Pasadena, CA: William Carey International University Press, 2012), 21.</w:t>
      </w:r>
      <w:r>
        <w:fldChar w:fldCharType="end"/>
      </w:r>
    </w:p>
  </w:footnote>
  <w:footnote w:id="2">
    <w:p w14:paraId="7C126889" w14:textId="77777777" w:rsidR="00906E9D" w:rsidRDefault="00906E9D" w:rsidP="00906E9D">
      <w:pPr>
        <w:pStyle w:val="a8"/>
      </w:pPr>
      <w:r>
        <w:rPr>
          <w:rStyle w:val="a3"/>
        </w:rPr>
        <w:footnoteRef/>
      </w:r>
      <w:r>
        <w:t xml:space="preserve"> </w:t>
      </w:r>
      <w:r>
        <w:fldChar w:fldCharType="begin"/>
      </w:r>
      <w:r>
        <w:instrText xml:space="preserve"> ADDIN EN.CITE &lt;EndNote&gt;&lt;Cite&gt;&lt;Author&gt;Elliston&lt;/Author&gt;&lt;Year&gt;2011&lt;/Year&gt;&lt;RecNum&gt;521&lt;/RecNum&gt;&lt;Pages&gt;27-28&lt;/Pages&gt;&lt;DisplayText&gt;Edgar J. Elliston, &lt;style face="italic"&gt;Introduction to Missiological Research Design&lt;/style&gt; (Pasadena, CA: William Carey Library, 2011), 27-28.&lt;/DisplayText&gt;&lt;record&gt;&lt;rec-number&gt;521&lt;/rec-number&gt;&lt;foreign-keys&gt;&lt;key app="EN" db-id="swfafpvzlz0wroedrpt5xxx3sew9rprvdxpx" timestamp="1423785782"&gt;521&lt;/key&gt;&lt;/foreign-keys&gt;&lt;ref-type name="Book"&gt;6&lt;/ref-type&gt;&lt;contributors&gt;&lt;authors&gt;&lt;author&gt;Elliston, Edgar J.&lt;/author&gt;&lt;/authors&gt;&lt;/contributors&gt;&lt;titles&gt;&lt;title&gt;Introduction to Missiological Research Design&lt;/title&gt;&lt;/titles&gt;&lt;dates&gt;&lt;year&gt;2011&lt;/year&gt;&lt;/dates&gt;&lt;pub-location&gt;Pasadena, CA&lt;/pub-location&gt;&lt;publisher&gt;William Carey Library&lt;/publisher&gt;&lt;urls&gt;&lt;/urls&gt;&lt;/record&gt;&lt;/Cite&gt;&lt;/EndNote&gt;</w:instrText>
      </w:r>
      <w:r>
        <w:fldChar w:fldCharType="separate"/>
      </w:r>
      <w:r>
        <w:rPr>
          <w:noProof/>
        </w:rPr>
        <w:t xml:space="preserve">Edgar J. Elliston, </w:t>
      </w:r>
      <w:r w:rsidRPr="002552F2">
        <w:rPr>
          <w:i/>
          <w:noProof/>
        </w:rPr>
        <w:t>Introduction to Missiological Research Design</w:t>
      </w:r>
      <w:r>
        <w:rPr>
          <w:noProof/>
        </w:rPr>
        <w:t xml:space="preserve"> (Pasadena, CA: William Carey Library, 2011), 27-28.</w:t>
      </w:r>
      <w:r>
        <w:fldChar w:fldCharType="end"/>
      </w:r>
    </w:p>
  </w:footnote>
  <w:footnote w:id="3">
    <w:p w14:paraId="6941433B" w14:textId="77777777" w:rsidR="00503628" w:rsidRDefault="00503628" w:rsidP="00503628">
      <w:pPr>
        <w:pStyle w:val="a8"/>
        <w:rPr>
          <w:lang w:eastAsia="ko-KR"/>
        </w:rPr>
      </w:pPr>
      <w:r>
        <w:rPr>
          <w:rStyle w:val="a3"/>
        </w:rPr>
        <w:footnoteRef/>
      </w:r>
      <w:r>
        <w:rPr>
          <w:lang w:eastAsia="ko-KR"/>
        </w:rPr>
        <w:t xml:space="preserve"> </w:t>
      </w:r>
      <w:r>
        <w:fldChar w:fldCharType="begin"/>
      </w:r>
      <w:r>
        <w:rPr>
          <w:rFonts w:hint="eastAsia"/>
          <w:lang w:eastAsia="ko-KR"/>
        </w:rPr>
        <w:instrText xml:space="preserve"> ADDIN EN.CITE &lt;EndNote&gt;&lt;Cite&gt;&lt;Author&gt;</w:instrText>
      </w:r>
      <w:r>
        <w:rPr>
          <w:rFonts w:hint="eastAsia"/>
          <w:lang w:eastAsia="ko-KR"/>
        </w:rPr>
        <w:instrText>정용암</w:instrText>
      </w:r>
      <w:r>
        <w:rPr>
          <w:rFonts w:hint="eastAsia"/>
          <w:lang w:eastAsia="ko-KR"/>
        </w:rPr>
        <w:instrText>&lt;/Author&gt;&lt;Year&gt;2021&lt;/Year&gt;&lt;RecNum&gt;560&lt;/RecNum&gt;&lt;Pages&gt;123&lt;/Pages&gt;&lt;DisplayText&gt;</w:instrText>
      </w:r>
      <w:r>
        <w:rPr>
          <w:rFonts w:hint="eastAsia"/>
          <w:lang w:eastAsia="ko-KR"/>
        </w:rPr>
        <w:instrText>정용암</w:instrText>
      </w:r>
      <w:r>
        <w:rPr>
          <w:rFonts w:hint="eastAsia"/>
          <w:lang w:eastAsia="ko-KR"/>
        </w:rPr>
        <w:instrText>, &lt;style face="italic"&gt;(</w:instrText>
      </w:r>
      <w:r>
        <w:rPr>
          <w:rFonts w:hint="eastAsia"/>
          <w:lang w:eastAsia="ko-KR"/>
        </w:rPr>
        <w:instrText>도널드</w:instrText>
      </w:r>
      <w:r>
        <w:rPr>
          <w:rFonts w:hint="eastAsia"/>
          <w:lang w:eastAsia="ko-KR"/>
        </w:rPr>
        <w:instrText xml:space="preserve"> </w:instrText>
      </w:r>
      <w:r>
        <w:rPr>
          <w:rFonts w:hint="eastAsia"/>
          <w:lang w:eastAsia="ko-KR"/>
        </w:rPr>
        <w:instrText>맥가브란의</w:instrText>
      </w:r>
      <w:r>
        <w:rPr>
          <w:rFonts w:hint="eastAsia"/>
          <w:lang w:eastAsia="ko-KR"/>
        </w:rPr>
        <w:instrText xml:space="preserve">) </w:instrText>
      </w:r>
      <w:r>
        <w:rPr>
          <w:rFonts w:hint="eastAsia"/>
          <w:lang w:eastAsia="ko-KR"/>
        </w:rPr>
        <w:instrText>개종신학</w:instrText>
      </w:r>
      <w:r>
        <w:rPr>
          <w:rFonts w:hint="eastAsia"/>
          <w:lang w:eastAsia="ko-KR"/>
        </w:rPr>
        <w:instrText>&lt;/style&gt; (</w:instrText>
      </w:r>
      <w:r>
        <w:rPr>
          <w:rFonts w:hint="eastAsia"/>
          <w:lang w:eastAsia="ko-KR"/>
        </w:rPr>
        <w:instrText>서울</w:instrText>
      </w:r>
      <w:r>
        <w:rPr>
          <w:rFonts w:hint="eastAsia"/>
          <w:lang w:eastAsia="ko-KR"/>
        </w:rPr>
        <w:instrText>: CLC(</w:instrText>
      </w:r>
      <w:r>
        <w:rPr>
          <w:rFonts w:hint="eastAsia"/>
          <w:lang w:eastAsia="ko-KR"/>
        </w:rPr>
        <w:instrText>기독교문서선교회</w:instrText>
      </w:r>
      <w:r>
        <w:rPr>
          <w:rFonts w:hint="eastAsia"/>
          <w:lang w:eastAsia="ko-KR"/>
        </w:rPr>
        <w:instrText>), 2021), 123.&lt;/DisplayText&gt;&lt;record&gt;&lt;rec-number&gt;560&lt;/rec-number&gt;&lt;foreign-keys&gt;&lt;key app="EN" db-id="sxf2edefoxd5f7e9fd65stx8ae9zxv9srs9t" timestamp="1637605393"&gt;560&lt;/key&gt;&lt;/foreign-keys&gt;&lt;ref-type name="Book"&gt;6&lt;/ref-type&gt;&lt;contributors&gt;&lt;authors&gt;&lt;author&gt;</w:instrText>
      </w:r>
      <w:r>
        <w:rPr>
          <w:rFonts w:hint="eastAsia"/>
          <w:lang w:eastAsia="ko-KR"/>
        </w:rPr>
        <w:instrText>정용암</w:instrText>
      </w:r>
      <w:r>
        <w:rPr>
          <w:rFonts w:hint="eastAsia"/>
          <w:lang w:eastAsia="ko-KR"/>
        </w:rPr>
        <w:instrText>&lt;/author&gt;&lt;/authors&gt;&lt;/contributors&gt;&lt;titles&gt;&lt;title&gt;(</w:instrText>
      </w:r>
      <w:r>
        <w:rPr>
          <w:rFonts w:hint="eastAsia"/>
          <w:lang w:eastAsia="ko-KR"/>
        </w:rPr>
        <w:instrText>도널드</w:instrText>
      </w:r>
      <w:r>
        <w:rPr>
          <w:rFonts w:hint="eastAsia"/>
          <w:lang w:eastAsia="ko-KR"/>
        </w:rPr>
        <w:instrText xml:space="preserve"> </w:instrText>
      </w:r>
      <w:r>
        <w:rPr>
          <w:rFonts w:hint="eastAsia"/>
          <w:lang w:eastAsia="ko-KR"/>
        </w:rPr>
        <w:instrText>맥가브란의</w:instrText>
      </w:r>
      <w:r>
        <w:rPr>
          <w:rFonts w:hint="eastAsia"/>
          <w:lang w:eastAsia="ko-KR"/>
        </w:rPr>
        <w:instrText xml:space="preserve">) </w:instrText>
      </w:r>
      <w:r>
        <w:rPr>
          <w:rFonts w:hint="eastAsia"/>
          <w:lang w:eastAsia="ko-KR"/>
        </w:rPr>
        <w:instrText>개종신학</w:instrText>
      </w:r>
      <w:r>
        <w:rPr>
          <w:rFonts w:hint="eastAsia"/>
          <w:lang w:eastAsia="ko-KR"/>
        </w:rPr>
        <w:instrText>&lt;/title&gt;&lt;/titles&gt;&lt;keywords&gt;&lt;keyword&gt;</w:instrText>
      </w:r>
      <w:r>
        <w:rPr>
          <w:rFonts w:hint="eastAsia"/>
          <w:lang w:eastAsia="ko-KR"/>
        </w:rPr>
        <w:instrText>교회</w:instrText>
      </w:r>
      <w:r>
        <w:rPr>
          <w:rFonts w:hint="eastAsia"/>
          <w:lang w:eastAsia="ko-KR"/>
        </w:rPr>
        <w:instrText xml:space="preserve"> </w:instrText>
      </w:r>
      <w:r>
        <w:rPr>
          <w:rFonts w:hint="eastAsia"/>
          <w:lang w:eastAsia="ko-KR"/>
        </w:rPr>
        <w:instrText>성장</w:instrText>
      </w:r>
      <w:r>
        <w:rPr>
          <w:rFonts w:hint="eastAsia"/>
          <w:lang w:eastAsia="ko-KR"/>
        </w:rPr>
        <w:instrText>[</w:instrText>
      </w:r>
      <w:r>
        <w:rPr>
          <w:rFonts w:hint="eastAsia"/>
          <w:lang w:eastAsia="ko-KR"/>
        </w:rPr>
        <w:instrText>敎會成長</w:instrText>
      </w:r>
      <w:r>
        <w:rPr>
          <w:rFonts w:hint="eastAsia"/>
          <w:lang w:eastAsia="ko-KR"/>
        </w:rPr>
        <w:instrText>]&lt;/keyword&gt;&lt;keyword&gt;</w:instrText>
      </w:r>
      <w:r>
        <w:rPr>
          <w:rFonts w:hint="eastAsia"/>
          <w:lang w:eastAsia="ko-KR"/>
        </w:rPr>
        <w:instrText>선교</w:instrText>
      </w:r>
      <w:r>
        <w:rPr>
          <w:rFonts w:hint="eastAsia"/>
          <w:lang w:eastAsia="ko-KR"/>
        </w:rPr>
        <w:instrText>(</w:instrText>
      </w:r>
      <w:r>
        <w:rPr>
          <w:rFonts w:hint="eastAsia"/>
          <w:lang w:eastAsia="ko-KR"/>
        </w:rPr>
        <w:instrText>종교</w:instrText>
      </w:r>
      <w:r>
        <w:rPr>
          <w:rFonts w:hint="eastAsia"/>
          <w:lang w:eastAsia="ko-KR"/>
        </w:rPr>
        <w:instrText>)[</w:instrText>
      </w:r>
      <w:r>
        <w:rPr>
          <w:rFonts w:hint="eastAsia"/>
          <w:lang w:eastAsia="ko-KR"/>
        </w:rPr>
        <w:instrText>宣敎</w:instrText>
      </w:r>
      <w:r>
        <w:rPr>
          <w:rFonts w:hint="eastAsia"/>
          <w:lang w:eastAsia="ko-KR"/>
        </w:rPr>
        <w:instrText>]&lt;/keyword&gt;&lt;keyword&gt;</w:instrText>
      </w:r>
      <w:r>
        <w:rPr>
          <w:rFonts w:hint="eastAsia"/>
          <w:lang w:eastAsia="ko-KR"/>
        </w:rPr>
        <w:instrText>개종</w:instrText>
      </w:r>
      <w:r>
        <w:rPr>
          <w:rFonts w:hint="eastAsia"/>
          <w:lang w:eastAsia="ko-KR"/>
        </w:rPr>
        <w:instrText>[</w:instrText>
      </w:r>
      <w:r>
        <w:rPr>
          <w:rFonts w:hint="eastAsia"/>
          <w:lang w:eastAsia="ko-KR"/>
        </w:rPr>
        <w:instrText>改宗</w:instrText>
      </w:r>
      <w:r>
        <w:rPr>
          <w:rFonts w:hint="eastAsia"/>
          <w:lang w:eastAsia="ko-KR"/>
        </w:rPr>
        <w:instrText>]&lt;/keyword&gt;&lt;/keywords&gt;&lt;dates&gt;&lt;year&gt;2021&lt;/year&gt;&lt;/dates&gt;&lt;pub-location&gt;</w:instrText>
      </w:r>
      <w:r>
        <w:rPr>
          <w:rFonts w:hint="eastAsia"/>
          <w:lang w:eastAsia="ko-KR"/>
        </w:rPr>
        <w:instrText>서울</w:instrText>
      </w:r>
      <w:r>
        <w:rPr>
          <w:rFonts w:hint="eastAsia"/>
          <w:lang w:eastAsia="ko-KR"/>
        </w:rPr>
        <w:instrText>&lt;/pub-location&gt;&lt;publisher&gt;CLC(</w:instrText>
      </w:r>
      <w:r>
        <w:rPr>
          <w:rFonts w:hint="eastAsia"/>
          <w:lang w:eastAsia="ko-KR"/>
        </w:rPr>
        <w:instrText>기독교문서선교회</w:instrText>
      </w:r>
      <w:r>
        <w:rPr>
          <w:rFonts w:hint="eastAsia"/>
          <w:lang w:eastAsia="ko-KR"/>
        </w:rPr>
        <w:instrText>)&lt;/publisher&gt;&lt;isbn&gt;9788934123101&lt;/isbn&gt;&lt;urls&gt;&lt;/urls&gt;&lt;/</w:instrText>
      </w:r>
      <w:r>
        <w:rPr>
          <w:lang w:eastAsia="ko-KR"/>
        </w:rPr>
        <w:instrText>record&gt;&lt;/Cite&gt;&lt;/EndNote&gt;</w:instrText>
      </w:r>
      <w:r>
        <w:fldChar w:fldCharType="separate"/>
      </w:r>
      <w:r>
        <w:rPr>
          <w:rFonts w:hint="eastAsia"/>
          <w:noProof/>
          <w:lang w:eastAsia="ko-KR"/>
        </w:rPr>
        <w:t>정용암</w:t>
      </w:r>
      <w:r>
        <w:rPr>
          <w:rFonts w:hint="eastAsia"/>
          <w:noProof/>
          <w:lang w:eastAsia="ko-KR"/>
        </w:rPr>
        <w:t xml:space="preserve">, </w:t>
      </w:r>
      <w:r w:rsidRPr="001D751F">
        <w:rPr>
          <w:rFonts w:hint="eastAsia"/>
          <w:i/>
          <w:noProof/>
          <w:lang w:eastAsia="ko-KR"/>
        </w:rPr>
        <w:t>(</w:t>
      </w:r>
      <w:r w:rsidRPr="001D751F">
        <w:rPr>
          <w:rFonts w:hint="eastAsia"/>
          <w:i/>
          <w:noProof/>
          <w:lang w:eastAsia="ko-KR"/>
        </w:rPr>
        <w:t>도널드</w:t>
      </w:r>
      <w:r w:rsidRPr="001D751F">
        <w:rPr>
          <w:rFonts w:hint="eastAsia"/>
          <w:i/>
          <w:noProof/>
          <w:lang w:eastAsia="ko-KR"/>
        </w:rPr>
        <w:t xml:space="preserve"> </w:t>
      </w:r>
      <w:r w:rsidRPr="001D751F">
        <w:rPr>
          <w:rFonts w:hint="eastAsia"/>
          <w:i/>
          <w:noProof/>
          <w:lang w:eastAsia="ko-KR"/>
        </w:rPr>
        <w:t>맥가브란의</w:t>
      </w:r>
      <w:r w:rsidRPr="001D751F">
        <w:rPr>
          <w:rFonts w:hint="eastAsia"/>
          <w:i/>
          <w:noProof/>
          <w:lang w:eastAsia="ko-KR"/>
        </w:rPr>
        <w:t xml:space="preserve">) </w:t>
      </w:r>
      <w:r w:rsidRPr="001D751F">
        <w:rPr>
          <w:rFonts w:hint="eastAsia"/>
          <w:i/>
          <w:noProof/>
          <w:lang w:eastAsia="ko-KR"/>
        </w:rPr>
        <w:t>개종신학</w:t>
      </w:r>
      <w:r>
        <w:rPr>
          <w:rFonts w:hint="eastAsia"/>
          <w:noProof/>
          <w:lang w:eastAsia="ko-KR"/>
        </w:rPr>
        <w:t xml:space="preserve"> (</w:t>
      </w:r>
      <w:r>
        <w:rPr>
          <w:rFonts w:hint="eastAsia"/>
          <w:noProof/>
          <w:lang w:eastAsia="ko-KR"/>
        </w:rPr>
        <w:t>서울</w:t>
      </w:r>
      <w:r>
        <w:rPr>
          <w:rFonts w:hint="eastAsia"/>
          <w:noProof/>
          <w:lang w:eastAsia="ko-KR"/>
        </w:rPr>
        <w:t>: CLC(</w:t>
      </w:r>
      <w:r>
        <w:rPr>
          <w:rFonts w:hint="eastAsia"/>
          <w:noProof/>
          <w:lang w:eastAsia="ko-KR"/>
        </w:rPr>
        <w:t>기독교문서선교회</w:t>
      </w:r>
      <w:r>
        <w:rPr>
          <w:rFonts w:hint="eastAsia"/>
          <w:noProof/>
          <w:lang w:eastAsia="ko-KR"/>
        </w:rPr>
        <w:t>), 2021), 123.</w:t>
      </w:r>
      <w:r>
        <w:fldChar w:fldCharType="end"/>
      </w:r>
    </w:p>
  </w:footnote>
  <w:footnote w:id="4">
    <w:p w14:paraId="07BD2B31" w14:textId="77777777" w:rsidR="00503628" w:rsidRDefault="00503628" w:rsidP="00503628">
      <w:pPr>
        <w:pStyle w:val="a8"/>
        <w:rPr>
          <w:lang w:eastAsia="ko-KR"/>
        </w:rPr>
      </w:pPr>
      <w:r>
        <w:rPr>
          <w:rStyle w:val="a3"/>
        </w:rPr>
        <w:footnoteRef/>
      </w:r>
      <w:r>
        <w:rPr>
          <w:lang w:eastAsia="ko-KR"/>
        </w:rPr>
        <w:t xml:space="preserve"> </w:t>
      </w:r>
      <w:r>
        <w:fldChar w:fldCharType="begin"/>
      </w:r>
      <w:r>
        <w:rPr>
          <w:rFonts w:hint="eastAsia"/>
          <w:lang w:eastAsia="ko-KR"/>
        </w:rPr>
        <w:instrText xml:space="preserve"> ADDIN EN.CITE &lt;EndNote&gt;&lt;Cite&gt;&lt;Author&gt;</w:instrText>
      </w:r>
      <w:r>
        <w:rPr>
          <w:rFonts w:hint="eastAsia"/>
          <w:lang w:eastAsia="ko-KR"/>
        </w:rPr>
        <w:instrText>임윤택</w:instrText>
      </w:r>
      <w:r>
        <w:rPr>
          <w:rFonts w:hint="eastAsia"/>
          <w:lang w:eastAsia="ko-KR"/>
        </w:rPr>
        <w:instrText>&lt;/Author&gt;&lt;Year&gt;2009&lt;/Year&gt;&lt;RecNum&gt;83&lt;/RecNum&gt;&lt;Pages&gt;45&lt;/Pages&gt;&lt;DisplayText&gt;</w:instrText>
      </w:r>
      <w:r>
        <w:rPr>
          <w:rFonts w:hint="eastAsia"/>
          <w:lang w:eastAsia="ko-KR"/>
        </w:rPr>
        <w:instrText>임윤택</w:instrText>
      </w:r>
      <w:r>
        <w:rPr>
          <w:rFonts w:hint="eastAsia"/>
          <w:lang w:eastAsia="ko-KR"/>
        </w:rPr>
        <w:instrText>, &lt;style face="italic"&gt;</w:instrText>
      </w:r>
      <w:r>
        <w:rPr>
          <w:rFonts w:hint="eastAsia"/>
          <w:lang w:eastAsia="ko-KR"/>
        </w:rPr>
        <w:instrText>풀러</w:instrText>
      </w:r>
      <w:r>
        <w:rPr>
          <w:rFonts w:hint="eastAsia"/>
          <w:lang w:eastAsia="ko-KR"/>
        </w:rPr>
        <w:instrText>&lt;/style&gt; (</w:instrText>
      </w:r>
      <w:r>
        <w:rPr>
          <w:rFonts w:hint="eastAsia"/>
          <w:lang w:eastAsia="ko-KR"/>
        </w:rPr>
        <w:instrText>서울</w:instrText>
      </w:r>
      <w:r>
        <w:rPr>
          <w:rFonts w:hint="eastAsia"/>
          <w:lang w:eastAsia="ko-KR"/>
        </w:rPr>
        <w:instrText xml:space="preserve">: </w:instrText>
      </w:r>
      <w:r>
        <w:rPr>
          <w:rFonts w:hint="eastAsia"/>
          <w:lang w:eastAsia="ko-KR"/>
        </w:rPr>
        <w:instrText>아이러브처치</w:instrText>
      </w:r>
      <w:r>
        <w:rPr>
          <w:rFonts w:hint="eastAsia"/>
          <w:lang w:eastAsia="ko-KR"/>
        </w:rPr>
        <w:instrText>, 2009), 45.&lt;/DisplayText&gt;&lt;record&gt;&lt;rec-number&gt;83&lt;/rec-number&gt;&lt;foreign-keys&gt;&lt;key app="EN" db-id="sxf2edefoxd5f7e9fd65stx8ae9zxv9srs9t" timestamp="1637605313"&gt;83&lt;/key&gt;&lt;/foreign-keys&gt;&lt;ref-type name="Book"&gt;6&lt;/ref-type&gt;&lt;contributors&gt;&lt;authors&gt;&lt;author&gt;&lt;style face="normal" font="default" charset="129" size="100%"&gt;</w:instrText>
      </w:r>
      <w:r>
        <w:rPr>
          <w:rFonts w:hint="eastAsia"/>
          <w:lang w:eastAsia="ko-KR"/>
        </w:rPr>
        <w:instrText>임윤택</w:instrText>
      </w:r>
      <w:r>
        <w:rPr>
          <w:rFonts w:hint="eastAsia"/>
          <w:lang w:eastAsia="ko-KR"/>
        </w:rPr>
        <w:instrText>&lt;/style&gt;&lt;/author&gt;&lt;/authors&gt;&lt;/contributors&gt;&lt;titles&gt;&lt;title&gt;&lt;style face="normal" font="default" charset="129" size="100%"&gt;</w:instrText>
      </w:r>
      <w:r>
        <w:rPr>
          <w:rFonts w:hint="eastAsia"/>
          <w:lang w:eastAsia="ko-KR"/>
        </w:rPr>
        <w:instrText>풀러</w:instrText>
      </w:r>
      <w:r>
        <w:rPr>
          <w:rFonts w:hint="eastAsia"/>
          <w:lang w:eastAsia="ko-KR"/>
        </w:rPr>
        <w:instrText>&lt;/style&gt;&lt;/title&gt;&lt;/titles&gt;&lt;dates&gt;&lt;year&gt;2009&lt;/year&gt;&lt;/dates&gt;&lt;pub-location&gt;&lt;style face="normal" font="default" charset="129" size="100%"&gt;</w:instrText>
      </w:r>
      <w:r>
        <w:rPr>
          <w:rFonts w:hint="eastAsia"/>
          <w:lang w:eastAsia="ko-KR"/>
        </w:rPr>
        <w:instrText>서울</w:instrText>
      </w:r>
      <w:r>
        <w:rPr>
          <w:rFonts w:hint="eastAsia"/>
          <w:lang w:eastAsia="ko-KR"/>
        </w:rPr>
        <w:instrText>&lt;/style&gt;&lt;/pub-location&gt;&lt;publisher&gt;&lt;style face="normal" font="default" charset="129" size="100%"&gt;</w:instrText>
      </w:r>
      <w:r>
        <w:rPr>
          <w:rFonts w:hint="eastAsia"/>
          <w:lang w:eastAsia="ko-KR"/>
        </w:rPr>
        <w:instrText>아이러브처치</w:instrText>
      </w:r>
      <w:r>
        <w:rPr>
          <w:rFonts w:hint="eastAsia"/>
          <w:lang w:eastAsia="ko-KR"/>
        </w:rPr>
        <w:instrText>&lt;/style&gt;&lt;/publisher&gt;&lt;isbn&gt;9788992367585&lt;/isbn&gt;&lt;urls&gt;&lt;/urls&gt;&lt;language&gt;&lt;style face="normal" font="default" charset="129" size="100%"&gt;</w:instrText>
      </w:r>
      <w:r>
        <w:rPr>
          <w:rFonts w:hint="eastAsia"/>
          <w:lang w:eastAsia="ko-KR"/>
        </w:rPr>
        <w:instrText>한국어</w:instrText>
      </w:r>
      <w:r>
        <w:rPr>
          <w:rFonts w:hint="eastAsia"/>
          <w:lang w:eastAsia="ko-KR"/>
        </w:rPr>
        <w:instrText>&lt;/style&gt;&lt;/language&gt;&lt;/record&gt;&lt;/Cite&gt;&lt;/EndNote&gt;</w:instrText>
      </w:r>
      <w:r>
        <w:fldChar w:fldCharType="separate"/>
      </w:r>
      <w:r>
        <w:rPr>
          <w:rFonts w:hint="eastAsia"/>
          <w:noProof/>
          <w:lang w:eastAsia="ko-KR"/>
        </w:rPr>
        <w:t>임윤택</w:t>
      </w:r>
      <w:r>
        <w:rPr>
          <w:rFonts w:hint="eastAsia"/>
          <w:noProof/>
          <w:lang w:eastAsia="ko-KR"/>
        </w:rPr>
        <w:t xml:space="preserve">, </w:t>
      </w:r>
      <w:r w:rsidRPr="008418FC">
        <w:rPr>
          <w:rFonts w:hint="eastAsia"/>
          <w:i/>
          <w:noProof/>
          <w:lang w:eastAsia="ko-KR"/>
        </w:rPr>
        <w:t>풀러</w:t>
      </w:r>
      <w:r>
        <w:rPr>
          <w:rFonts w:hint="eastAsia"/>
          <w:noProof/>
          <w:lang w:eastAsia="ko-KR"/>
        </w:rPr>
        <w:t xml:space="preserve"> (</w:t>
      </w:r>
      <w:r>
        <w:rPr>
          <w:rFonts w:hint="eastAsia"/>
          <w:noProof/>
          <w:lang w:eastAsia="ko-KR"/>
        </w:rPr>
        <w:t>서울</w:t>
      </w:r>
      <w:r>
        <w:rPr>
          <w:rFonts w:hint="eastAsia"/>
          <w:noProof/>
          <w:lang w:eastAsia="ko-KR"/>
        </w:rPr>
        <w:t xml:space="preserve">: </w:t>
      </w:r>
      <w:r>
        <w:rPr>
          <w:rFonts w:hint="eastAsia"/>
          <w:noProof/>
          <w:lang w:eastAsia="ko-KR"/>
        </w:rPr>
        <w:t>아이러브처치</w:t>
      </w:r>
      <w:r>
        <w:rPr>
          <w:rFonts w:hint="eastAsia"/>
          <w:noProof/>
          <w:lang w:eastAsia="ko-KR"/>
        </w:rPr>
        <w:t>, 2009), 45.</w:t>
      </w:r>
      <w:r>
        <w:fldChar w:fldCharType="end"/>
      </w:r>
    </w:p>
  </w:footnote>
  <w:footnote w:id="5">
    <w:p w14:paraId="7F2EBAD5" w14:textId="77777777" w:rsidR="00503628" w:rsidRDefault="00503628" w:rsidP="00503628">
      <w:pPr>
        <w:pStyle w:val="a8"/>
        <w:rPr>
          <w:lang w:eastAsia="ko-KR"/>
        </w:rPr>
      </w:pPr>
      <w:r>
        <w:rPr>
          <w:rStyle w:val="a3"/>
        </w:rPr>
        <w:footnoteRef/>
      </w:r>
      <w:r>
        <w:t xml:space="preserve"> </w:t>
      </w:r>
      <w:r>
        <w:fldChar w:fldCharType="begin"/>
      </w:r>
      <w:r>
        <w:rPr>
          <w:rFonts w:hint="eastAsia"/>
        </w:rPr>
        <w:instrText xml:space="preserve"> ADDIN EN.CITE &lt;EndNote&gt;&lt;Cite&gt;&lt;Author&gt;McGavran&lt;/Author&gt;&lt;Year&gt;2017&lt;/Year&gt;&lt;RecNum&gt;634&lt;/RecNum&gt;&lt;Pages&gt;54&lt;/Pages&gt;&lt;DisplayText&gt;Donald A. McGavran, and C. Peter Wagner, &lt;style face="italic"&gt;</w:instrText>
      </w:r>
      <w:r>
        <w:rPr>
          <w:rFonts w:hint="eastAsia"/>
        </w:rPr>
        <w:instrText>교회성장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instrText>이해</w:instrText>
      </w:r>
      <w:r>
        <w:rPr>
          <w:rFonts w:hint="eastAsia"/>
        </w:rPr>
        <w:instrText xml:space="preserve">&lt;/style&gt;, trans. </w:instrText>
      </w:r>
      <w:r>
        <w:rPr>
          <w:rFonts w:hint="eastAsia"/>
        </w:rPr>
        <w:instrText>최동규</w:instrText>
      </w:r>
      <w:r>
        <w:rPr>
          <w:rFonts w:hint="eastAsia"/>
        </w:rPr>
        <w:instrText xml:space="preserve"> et al. (</w:instrText>
      </w:r>
      <w:r>
        <w:rPr>
          <w:rFonts w:hint="eastAsia"/>
        </w:rPr>
        <w:instrText>서울</w:instrText>
      </w:r>
      <w:r>
        <w:rPr>
          <w:rFonts w:hint="eastAsia"/>
        </w:rPr>
        <w:instrText xml:space="preserve">: </w:instrText>
      </w:r>
      <w:r>
        <w:rPr>
          <w:rFonts w:hint="eastAsia"/>
        </w:rPr>
        <w:instrText>대한기독교서회</w:instrText>
      </w:r>
      <w:r>
        <w:rPr>
          <w:rFonts w:hint="eastAsia"/>
        </w:rPr>
        <w:instrText>, 2017), 54.&lt;/DisplayTex</w:instrText>
      </w:r>
      <w:r>
        <w:instrText>t&gt;&lt;record&gt;&lt;rec-number&gt;634&lt;/rec-number&gt;&lt;foreign-keys&gt;&lt;key app="EN" db-id="sxf2edefoxd5f7e9fd65stx8ae9zxv9srs9t" timestamp="1639123675"&gt;634&lt;/key&gt;&lt;/foreign-keys&gt;&lt;ref-type name="Book"&gt;6&lt;/ref-type&gt;&lt;contributors&gt;&lt;authors&gt;&lt;author&gt;McGavran, Donald A.&lt;/author&gt;&lt;aut</w:instrText>
      </w:r>
      <w:r>
        <w:rPr>
          <w:rFonts w:hint="eastAsia"/>
        </w:rPr>
        <w:instrText>hor&gt;Wagner, C. Peter&lt;/author&gt;&lt;/authors&gt;&lt;subsidiary-authors&gt;&lt;author&gt;&lt;style face="normal" font="default" charset="129" size="100%"&gt;</w:instrText>
      </w:r>
      <w:r>
        <w:rPr>
          <w:rFonts w:hint="eastAsia"/>
        </w:rPr>
        <w:instrText>최동규</w:instrText>
      </w:r>
      <w:r>
        <w:rPr>
          <w:rFonts w:hint="eastAsia"/>
        </w:rPr>
        <w:instrText>&lt;/style&gt;&lt;/author&gt;&lt;author&gt;&lt;style face="normal" font="default" charset="129" size="100%"&gt;</w:instrText>
      </w:r>
      <w:r>
        <w:rPr>
          <w:rFonts w:hint="eastAsia"/>
        </w:rPr>
        <w:instrText>박보경</w:instrText>
      </w:r>
      <w:r>
        <w:rPr>
          <w:rFonts w:hint="eastAsia"/>
        </w:rPr>
        <w:instrText>&lt;/style&gt;&lt;/author&gt;&lt;author&gt;&lt;style face="normal" font="default" charset="129" size="100%"&gt;</w:instrText>
      </w:r>
      <w:r>
        <w:rPr>
          <w:rFonts w:hint="eastAsia"/>
        </w:rPr>
        <w:instrText>이대헌</w:instrText>
      </w:r>
      <w:r>
        <w:rPr>
          <w:rFonts w:hint="eastAsia"/>
        </w:rPr>
        <w:instrText>&lt;/style&gt;&lt;/author&gt;&lt;author&gt;&lt;style face="normal" font="default" charset="129" size="100%"&gt;</w:instrText>
      </w:r>
      <w:r>
        <w:rPr>
          <w:rFonts w:hint="eastAsia"/>
        </w:rPr>
        <w:instrText>황병배</w:instrText>
      </w:r>
      <w:r>
        <w:rPr>
          <w:rFonts w:hint="eastAsia"/>
        </w:rPr>
        <w:instrText>&lt;/style&gt;&lt;/author&gt;&lt;/subsidiary-authors&gt;&lt;/contributors&gt;&lt;titles&gt;&lt;title&gt;&lt;style face="normal" font="default" charset="129" size="100%"&gt;</w:instrText>
      </w:r>
      <w:r>
        <w:rPr>
          <w:rFonts w:hint="eastAsia"/>
        </w:rPr>
        <w:instrText>교회성장</w:instrText>
      </w:r>
      <w:r>
        <w:rPr>
          <w:rFonts w:hint="eastAsia"/>
        </w:rPr>
        <w:instrText>&lt;/style&gt;&lt;style face="normal" font="default" size="100%"&gt; &lt;/style&gt;&lt;style face="normal" font="default" charset="129" size="100%"&gt;</w:instrText>
      </w:r>
      <w:r>
        <w:rPr>
          <w:rFonts w:hint="eastAsia"/>
        </w:rPr>
        <w:instrText>이해</w:instrText>
      </w:r>
      <w:r>
        <w:rPr>
          <w:rFonts w:hint="eastAsia"/>
        </w:rPr>
        <w:instrText>&lt;/style&gt;&lt;/title&gt;&lt;/titles&gt;&lt;keywords&gt;&lt;keyword&gt;Church growth&lt;/keyword&gt;&lt;keyword&gt;Christian sociology&lt;/keyword&gt;&lt;/keywords&gt;&lt;dates&gt;&lt;year&gt;2017&lt;/year&gt;&lt;/dates&gt;&lt;pub-location&gt;&lt;style face="normal" font="default" charset="129" size="100%"&gt;</w:instrText>
      </w:r>
      <w:r>
        <w:rPr>
          <w:rFonts w:hint="eastAsia"/>
        </w:rPr>
        <w:instrText>서울</w:instrText>
      </w:r>
      <w:r>
        <w:rPr>
          <w:rFonts w:hint="eastAsia"/>
        </w:rPr>
        <w:instrText>&lt;/style&gt;&lt;/pub-location&gt;&lt;publisher&gt;&lt;style face="normal" font="default" charset="129" size="100%"&gt;</w:instrText>
      </w:r>
      <w:r>
        <w:rPr>
          <w:rFonts w:hint="eastAsia"/>
        </w:rPr>
        <w:instrText>대한기독교서회</w:instrText>
      </w:r>
      <w:r>
        <w:rPr>
          <w:rFonts w:hint="eastAsia"/>
        </w:rPr>
        <w:instrText>&lt;/style&gt;&lt;/publisher&gt;&lt;isbn&gt;</w:instrText>
      </w:r>
      <w:r>
        <w:instrText>9788951118999&lt;/isbn&gt;&lt;urls&gt;&lt;/urls&gt;&lt;/record&gt;&lt;/Cite&gt;&lt;/EndNote&gt;</w:instrText>
      </w:r>
      <w:r>
        <w:fldChar w:fldCharType="separate"/>
      </w:r>
      <w:r>
        <w:rPr>
          <w:rFonts w:hint="eastAsia"/>
          <w:noProof/>
        </w:rPr>
        <w:t xml:space="preserve">Donald A. McGavran, and C. Peter Wagner, </w:t>
      </w:r>
      <w:r w:rsidRPr="00782335">
        <w:rPr>
          <w:rFonts w:hint="eastAsia"/>
          <w:i/>
          <w:noProof/>
        </w:rPr>
        <w:t>교회성장</w:t>
      </w:r>
      <w:r w:rsidRPr="00782335">
        <w:rPr>
          <w:rFonts w:hint="eastAsia"/>
          <w:i/>
          <w:noProof/>
        </w:rPr>
        <w:t xml:space="preserve"> </w:t>
      </w:r>
      <w:r w:rsidRPr="00782335">
        <w:rPr>
          <w:rFonts w:hint="eastAsia"/>
          <w:i/>
          <w:noProof/>
        </w:rPr>
        <w:t>이해</w:t>
      </w:r>
      <w:r>
        <w:rPr>
          <w:rFonts w:hint="eastAsia"/>
          <w:noProof/>
        </w:rPr>
        <w:t xml:space="preserve">, trans. </w:t>
      </w:r>
      <w:r>
        <w:rPr>
          <w:rFonts w:hint="eastAsia"/>
          <w:noProof/>
        </w:rPr>
        <w:t>최동규</w:t>
      </w:r>
      <w:r>
        <w:rPr>
          <w:rFonts w:hint="eastAsia"/>
          <w:noProof/>
        </w:rPr>
        <w:t xml:space="preserve"> et al. (</w:t>
      </w:r>
      <w:r>
        <w:rPr>
          <w:rFonts w:hint="eastAsia"/>
          <w:noProof/>
        </w:rPr>
        <w:t>서울</w:t>
      </w:r>
      <w:r>
        <w:rPr>
          <w:rFonts w:hint="eastAsia"/>
          <w:noProof/>
        </w:rPr>
        <w:t xml:space="preserve">: </w:t>
      </w:r>
      <w:r>
        <w:rPr>
          <w:rFonts w:hint="eastAsia"/>
          <w:noProof/>
        </w:rPr>
        <w:t>대한기독교서회</w:t>
      </w:r>
      <w:r>
        <w:rPr>
          <w:rFonts w:hint="eastAsia"/>
          <w:noProof/>
        </w:rPr>
        <w:t>, 2017), 54.</w:t>
      </w:r>
      <w:r>
        <w:fldChar w:fldCharType="end"/>
      </w:r>
    </w:p>
  </w:footnote>
  <w:footnote w:id="6">
    <w:p w14:paraId="3EC27AE2" w14:textId="77777777" w:rsidR="00503628" w:rsidRDefault="00503628" w:rsidP="00503628">
      <w:pPr>
        <w:pStyle w:val="a8"/>
        <w:rPr>
          <w:lang w:eastAsia="ko-KR"/>
        </w:rPr>
      </w:pPr>
      <w:r>
        <w:rPr>
          <w:rStyle w:val="a3"/>
        </w:rPr>
        <w:footnoteRef/>
      </w:r>
      <w:r>
        <w:t xml:space="preserve"> </w:t>
      </w:r>
      <w:r>
        <w:fldChar w:fldCharType="begin"/>
      </w:r>
      <w:r>
        <w:instrText xml:space="preserve"> ADDIN EN.CITE &lt;EndNote&gt;&lt;Cite&gt;&lt;Author&gt;Glasser&lt;/Author&gt;&lt;Year&gt;2003&lt;/Year&gt;&lt;RecNum&gt;156&lt;/RecNum&gt;&lt;Pages&gt;123-125&lt;/Pages&gt;&lt;DisplayText&gt;Arthur F. Glasser, and Charles Edward van Engen, &lt;style face="italic"&gt;Announcing the Kingdom : The Story of God&amp;apos;s Mission in the Bible&lt;/style&gt; (Grand Rapids, Mich.: Baker Academic, 2003), 123-25.&lt;/DisplayText&gt;&lt;record&gt;&lt;rec-number&gt;156&lt;/rec-number&gt;&lt;foreign-keys&gt;&lt;key app="EN" db-id="sxf2edefoxd5f7e9fd65stx8ae9zxv9srs9t" timestamp="1637605317"&gt;156&lt;/key&gt;&lt;/foreign-keys&gt;&lt;ref-type name="Book"&gt;6&lt;/ref-type&gt;&lt;contributors&gt;&lt;authors&gt;&lt;author&gt;Glasser, Arthur F.&lt;/author&gt;&lt;author&gt;Engen, Charles Edward van&lt;/author&gt;&lt;/authors&gt;&lt;/contributors&gt;&lt;titles&gt;&lt;title&gt;Announcing the kingdom : the story of God&amp;apos;s mission in the Bible&lt;/title&gt;&lt;/titles&gt;&lt;pages&gt;400 p.&lt;/pages&gt;&lt;keywords&gt;&lt;keyword&gt;Missions Biblical teaching.&lt;/keyword&gt;&lt;/keywords&gt;&lt;dates&gt;&lt;year&gt;2003&lt;/year&gt;&lt;/dates&gt;&lt;pub-location&gt;Grand Rapids, Mich.&lt;/pub-location&gt;&lt;publisher&gt;Baker Academic&lt;/publisher&gt;&lt;isbn&gt;0801026261 (pbk.)&lt;/isbn&gt;&lt;accession-num&gt;6232821&lt;/accession-num&gt;&lt;call-num&gt;DIVINITY, Day Missions Room BV2073 .G54X 2003&lt;/call-num&gt;&lt;urls&gt;&lt;/urls&gt;&lt;/record&gt;&lt;/Cite&gt;&lt;/EndNote&gt;</w:instrText>
      </w:r>
      <w:r>
        <w:fldChar w:fldCharType="separate"/>
      </w:r>
      <w:r>
        <w:rPr>
          <w:noProof/>
        </w:rPr>
        <w:t xml:space="preserve">Arthur F. Glasser, and Charles Edward van Engen, </w:t>
      </w:r>
      <w:r w:rsidRPr="00782335">
        <w:rPr>
          <w:i/>
          <w:noProof/>
        </w:rPr>
        <w:t>Announcing the Kingdom : The Story of God's Mission in the Bible</w:t>
      </w:r>
      <w:r>
        <w:rPr>
          <w:noProof/>
        </w:rPr>
        <w:t xml:space="preserve"> (Grand Rapids, Mich.: Baker Academic, 2003), 123-25.</w:t>
      </w:r>
      <w:r>
        <w:fldChar w:fldCharType="end"/>
      </w:r>
    </w:p>
  </w:footnote>
  <w:footnote w:id="7">
    <w:p w14:paraId="45F11388" w14:textId="77777777" w:rsidR="00503628" w:rsidRDefault="00503628" w:rsidP="00503628">
      <w:pPr>
        <w:pStyle w:val="a8"/>
        <w:rPr>
          <w:lang w:eastAsia="ko-KR"/>
        </w:rPr>
      </w:pPr>
      <w:r>
        <w:rPr>
          <w:rStyle w:val="a3"/>
        </w:rPr>
        <w:footnoteRef/>
      </w:r>
      <w:r>
        <w:t xml:space="preserve"> </w:t>
      </w:r>
      <w:r>
        <w:fldChar w:fldCharType="begin"/>
      </w:r>
      <w:r>
        <w:instrText xml:space="preserve"> ADDIN EN.CITE &lt;EndNote&gt;&lt;Cite&gt;&lt;Author&gt;Winter&lt;/Author&gt;&lt;Year&gt;1999&lt;/Year&gt;&lt;RecNum&gt;180&lt;/RecNum&gt;&lt;Pages&gt;64&lt;/Pages&gt;&lt;DisplayText&gt;Ralph D. Winter et al., &lt;style face="italic"&gt;Perspectives on the World Christian Movement : Reader&lt;/style&gt;, 3rd ed. (Pasadena, Calif.: William Carey Library, 1999), 64.&lt;/DisplayText&gt;&lt;record&gt;&lt;rec-number&gt;180&lt;/rec-number&gt;&lt;foreign-keys&gt;&lt;key app="EN" db-id="sxf2edefoxd5f7e9fd65stx8ae9zxv9srs9t" timestamp="1637605322"&gt;180&lt;/key&gt;&lt;/foreign-keys&gt;&lt;ref-type name="Book"&gt;6&lt;/ref-type&gt;&lt;contributors&gt;&lt;authors&gt;&lt;author&gt;Winter, Ralph D.&lt;/author&gt;&lt;author&gt;Hawthorne, Steven C.&lt;/author&gt;&lt;author&gt;Dorr, Darrell R.&lt;/author&gt;&lt;author&gt;Graham, D. Bruce&lt;/author&gt;&lt;author&gt;Koch, Bruce A.&lt;/author&gt;&lt;/authors&gt;&lt;/contributors&gt;&lt;titles&gt;&lt;title&gt;Perspectives on the world Christian movement : reader&lt;/title&gt;&lt;/titles&gt;&lt;pages&gt;xviii, 782 p.&lt;/pages&gt;&lt;edition&gt;3rd&lt;/edition&gt;&lt;keywords&gt;&lt;keyword&gt;Missions.&lt;/keyword&gt;&lt;keyword&gt;Evangelistic work.&lt;/keyword&gt;&lt;/keywords&gt;&lt;dates&gt;&lt;year&gt;1999&lt;/year&gt;&lt;/dates&gt;&lt;pub-location&gt;Pasadena, Calif.&lt;/pub-location&gt;&lt;publisher&gt;William Carey Library&lt;/publisher&gt;&lt;isbn&gt;0878082891 (alk. paper)&lt;/isbn&gt;&lt;accession-num&gt;1673194&lt;/accession-num&gt;&lt;urls&gt;&lt;/urls&gt;&lt;/record&gt;&lt;/Cite&gt;&lt;/EndNote&gt;</w:instrText>
      </w:r>
      <w:r>
        <w:fldChar w:fldCharType="separate"/>
      </w:r>
      <w:r>
        <w:rPr>
          <w:noProof/>
        </w:rPr>
        <w:t xml:space="preserve">Ralph D. Winter et al., </w:t>
      </w:r>
      <w:r w:rsidRPr="00782335">
        <w:rPr>
          <w:i/>
          <w:noProof/>
        </w:rPr>
        <w:t>Perspectives on the World Christian Movement : Reader</w:t>
      </w:r>
      <w:r>
        <w:rPr>
          <w:noProof/>
        </w:rPr>
        <w:t>, 3rd ed. (Pasadena, Calif.: William Carey Library, 1999), 64.</w:t>
      </w:r>
      <w:r>
        <w:fldChar w:fldCharType="end"/>
      </w:r>
    </w:p>
  </w:footnote>
  <w:footnote w:id="8">
    <w:p w14:paraId="4C8723AB" w14:textId="77777777" w:rsidR="00503628" w:rsidRDefault="00503628">
      <w:pPr>
        <w:pStyle w:val="a8"/>
        <w:rPr>
          <w:lang w:eastAsia="ko-KR"/>
        </w:rPr>
      </w:pPr>
      <w:r>
        <w:rPr>
          <w:rStyle w:val="a3"/>
        </w:rPr>
        <w:footnoteRef/>
      </w:r>
      <w:r>
        <w:t xml:space="preserve"> </w:t>
      </w:r>
      <w:r>
        <w:fldChar w:fldCharType="begin"/>
      </w:r>
      <w:r>
        <w:instrText xml:space="preserve"> ADDIN EN.CITE &lt;EndNote&gt;&lt;Cite&gt;&lt;Author&gt;Pierson&lt;/Author&gt;&lt;Year&gt;1996&lt;/Year&gt;&lt;RecNum&gt;178&lt;/RecNum&gt;&lt;Pages&gt;180&lt;/Pages&gt;&lt;DisplayText&gt;Paul Everett Pierson et al., &lt;style face="italic"&gt;Missiological Education for the Twenty-First Century : The Book, the Circle, and the Sandals : Essays in Honor of Paul E. Pierson&lt;/style&gt;, &lt;style face="italic"&gt;American Society of Missiology Series&lt;/style&gt;, vol. no 23 (Maryknoll, N.Y.: Orbis Books, 1996), 180.&lt;/DisplayText&gt;&lt;record&gt;&lt;rec-number&gt;178&lt;/rec-number&gt;&lt;foreign-keys&gt;&lt;key app="EN" db-id="sxf2edefoxd5f7e9fd65stx8ae9zxv9srs9t" timestamp="1637605322"&gt;178&lt;/key&gt;&lt;/foreign-keys&gt;&lt;ref-type name="Book"&gt;6&lt;/ref-type&gt;&lt;contributors&gt;&lt;authors&gt;&lt;author&gt;Pierson, Paul Everett&lt;/author&gt;&lt;author&gt;Woodberry, John Dudley&lt;/author&gt;&lt;author&gt;Engen, Charles Edward van&lt;/author&gt;&lt;author&gt;Elliston, Edgar J.&lt;/author&gt;&lt;/authors&gt;&lt;/contributors&gt;&lt;titles&gt;&lt;title&gt;Missiological education for the twenty-first century : the book, the circle, and the sandals : essays in honor of Paul E. Pierson&lt;/title&gt;&lt;secondary-title&gt;American Society of Missiology series&lt;/secondary-title&gt;&lt;/titles&gt;&lt;pages&gt;xxv, 310 p.&lt;/pages&gt;&lt;number&gt;no 23&lt;/number&gt;&lt;keywords&gt;&lt;keyword&gt;Missions Study and teaching.&lt;/keyword&gt;&lt;/keywords&gt;&lt;dates&gt;&lt;year&gt;1996&lt;/year&gt;&lt;/dates&gt;&lt;pub-location&gt;Maryknoll, N.Y.&lt;/pub-location&gt;&lt;publisher&gt;Orbis Books&lt;/publisher&gt;&lt;isbn&gt;1570750890 (alk. paper)&lt;/isbn&gt;&lt;accession-num&gt;9086857&lt;/accession-num&gt;&lt;call-num&gt;DIVINITY, Day Missions Room BV2061 .A43 no.23&lt;/call-num&gt;&lt;urls&gt;&lt;/urls&gt;&lt;/record&gt;&lt;/Cite&gt;&lt;/EndNote&gt;</w:instrText>
      </w:r>
      <w:r>
        <w:fldChar w:fldCharType="separate"/>
      </w:r>
      <w:r>
        <w:rPr>
          <w:noProof/>
        </w:rPr>
        <w:t xml:space="preserve">Paul Everett Pierson et al., </w:t>
      </w:r>
      <w:r w:rsidRPr="00503628">
        <w:rPr>
          <w:i/>
          <w:noProof/>
        </w:rPr>
        <w:t>Missiological Education for the Twenty-First Century : The Book, the Circle, and the Sandals : Essays in Honor of Paul E. Pierson</w:t>
      </w:r>
      <w:r>
        <w:rPr>
          <w:noProof/>
        </w:rPr>
        <w:t xml:space="preserve">, </w:t>
      </w:r>
      <w:r w:rsidRPr="00503628">
        <w:rPr>
          <w:i/>
          <w:noProof/>
        </w:rPr>
        <w:t>American Society of Missiology Series</w:t>
      </w:r>
      <w:r>
        <w:rPr>
          <w:noProof/>
        </w:rPr>
        <w:t>, vol. no 23 (Maryknoll, N.Y.: Orbis Books, 1996), 180.</w:t>
      </w:r>
      <w:r>
        <w:fldChar w:fldCharType="end"/>
      </w:r>
    </w:p>
  </w:footnote>
  <w:footnote w:id="9">
    <w:p w14:paraId="77703A19" w14:textId="77777777" w:rsidR="00503628" w:rsidRDefault="00503628" w:rsidP="00503628">
      <w:pPr>
        <w:pStyle w:val="a8"/>
        <w:rPr>
          <w:lang w:eastAsia="ko-KR"/>
        </w:rPr>
      </w:pPr>
      <w:r>
        <w:rPr>
          <w:rStyle w:val="a3"/>
        </w:rPr>
        <w:footnoteRef/>
      </w:r>
      <w:r>
        <w:t xml:space="preserve"> </w:t>
      </w:r>
      <w:r>
        <w:fldChar w:fldCharType="begin"/>
      </w:r>
      <w:r>
        <w:instrText xml:space="preserve"> ADDIN EN.CITE &lt;EndNote&gt;&lt;Cite&gt;&lt;Author&gt;McGavran&lt;/Author&gt;&lt;Year&gt;2017&lt;/Year&gt;&lt;RecNum&gt;634&lt;/RecNum&gt;&lt;Pages&gt;54&lt;/Pages&gt;&lt;DisplayText&gt;McGavran, and Wagner, 54.&lt;/DisplayText&gt;&lt;record&gt;&lt;rec-number&gt;634&lt;/rec-number&gt;&lt;foreign-keys&gt;&lt;key app="EN" db-id="sxf2edefoxd5f7e9fd65stx8ae9zxv9srs9t" timestamp="1639123675"&gt;634&lt;/key&gt;&lt;/foreign-keys&gt;&lt;ref-type name="Book"&gt;6&lt;/ref-type&gt;&lt;contributors&gt;&lt;authors&gt;&lt;author&gt;McGavran, Donald A.&lt;/author&gt;&lt;author&gt;Wagner, C. Peter&lt;/author&gt;&lt;/authors&gt;&lt;subsidiary-authors&gt;&lt;author&gt;&lt;style face="normal" font="de</w:instrText>
      </w:r>
      <w:r>
        <w:rPr>
          <w:rFonts w:hint="eastAsia"/>
        </w:rPr>
        <w:instrText>fault" charset="129" size="100%"&gt;</w:instrText>
      </w:r>
      <w:r>
        <w:rPr>
          <w:rFonts w:hint="eastAsia"/>
        </w:rPr>
        <w:instrText>최동규</w:instrText>
      </w:r>
      <w:r>
        <w:rPr>
          <w:rFonts w:hint="eastAsia"/>
        </w:rPr>
        <w:instrText>&lt;/style&gt;&lt;/author&gt;&lt;author&gt;&lt;style face="normal" font="default" charset="129" size="100%"&gt;</w:instrText>
      </w:r>
      <w:r>
        <w:rPr>
          <w:rFonts w:hint="eastAsia"/>
        </w:rPr>
        <w:instrText>박보경</w:instrText>
      </w:r>
      <w:r>
        <w:rPr>
          <w:rFonts w:hint="eastAsia"/>
        </w:rPr>
        <w:instrText>&lt;/style&gt;&lt;/author&gt;&lt;author&gt;&lt;style face="normal" font="default" charset="129" size="100%"&gt;</w:instrText>
      </w:r>
      <w:r>
        <w:rPr>
          <w:rFonts w:hint="eastAsia"/>
        </w:rPr>
        <w:instrText>이대헌</w:instrText>
      </w:r>
      <w:r>
        <w:rPr>
          <w:rFonts w:hint="eastAsia"/>
        </w:rPr>
        <w:instrText>&lt;/style&gt;&lt;/author&gt;&lt;author&gt;&lt;style face="normal" font="default" charset="129" size="100%"&gt;</w:instrText>
      </w:r>
      <w:r>
        <w:rPr>
          <w:rFonts w:hint="eastAsia"/>
        </w:rPr>
        <w:instrText>황병배</w:instrText>
      </w:r>
      <w:r>
        <w:rPr>
          <w:rFonts w:hint="eastAsia"/>
        </w:rPr>
        <w:instrText>&lt;/style&gt;&lt;/author&gt;&lt;/subsidiary-authors&gt;&lt;/contributors&gt;&lt;titles&gt;&lt;title&gt;&lt;style face="normal" font="default" charset="129" size="100%"&gt;</w:instrText>
      </w:r>
      <w:r>
        <w:rPr>
          <w:rFonts w:hint="eastAsia"/>
        </w:rPr>
        <w:instrText>교회성장</w:instrText>
      </w:r>
      <w:r>
        <w:rPr>
          <w:rFonts w:hint="eastAsia"/>
        </w:rPr>
        <w:instrText>&lt;/style&gt;&lt;style face="normal" font="default" size="100%"&gt; &lt;/style&gt;&lt;style face="normal" font="default" charset="129" size="100%"&gt;</w:instrText>
      </w:r>
      <w:r>
        <w:rPr>
          <w:rFonts w:hint="eastAsia"/>
        </w:rPr>
        <w:instrText>이해</w:instrText>
      </w:r>
      <w:r>
        <w:rPr>
          <w:rFonts w:hint="eastAsia"/>
        </w:rPr>
        <w:instrText>&lt;/style&gt;&lt;/title&gt;&lt;/titles&gt;&lt;keywords&gt;&lt;keyword&gt;Church growth&lt;/keyword&gt;&lt;keyword&gt;Christian sociology&lt;/keyword&gt;&lt;/keywords&gt;&lt;dates&gt;&lt;year&gt;2017&lt;/year&gt;&lt;/dates&gt;&lt;pub-location&gt;&lt;style face="normal" font="default" charset="129" size="100%"&gt;</w:instrText>
      </w:r>
      <w:r>
        <w:rPr>
          <w:rFonts w:hint="eastAsia"/>
        </w:rPr>
        <w:instrText>서울</w:instrText>
      </w:r>
      <w:r>
        <w:rPr>
          <w:rFonts w:hint="eastAsia"/>
        </w:rPr>
        <w:instrText>&lt;/style&gt;&lt;/pub-location&gt;&lt;publisher&gt;&lt;style face="normal" font="default" charset="129" size="100%"&gt;</w:instrText>
      </w:r>
      <w:r>
        <w:rPr>
          <w:rFonts w:hint="eastAsia"/>
        </w:rPr>
        <w:instrText>대한기독교서회</w:instrText>
      </w:r>
      <w:r>
        <w:rPr>
          <w:rFonts w:hint="eastAsia"/>
        </w:rPr>
        <w:instrText>&lt;/style&gt;&lt;/publisher&gt;&lt;isbn&gt;9788951118999&lt;/isbn&gt;&lt;urls&gt;&lt;/urls&gt;&lt;/record&gt;&lt;/Cite&gt;&lt;/EndNote&gt;</w:instrText>
      </w:r>
      <w:r>
        <w:fldChar w:fldCharType="separate"/>
      </w:r>
      <w:r>
        <w:rPr>
          <w:noProof/>
        </w:rPr>
        <w:t>McGavran, and Wagner, 54.</w:t>
      </w:r>
      <w:r>
        <w:fldChar w:fldCharType="end"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65FC" w14:textId="77777777" w:rsidR="00936B79" w:rsidRDefault="00936B79">
    <w:pPr>
      <w:pStyle w:val="aa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C9B3A9B" w14:textId="77777777" w:rsidR="00936B79" w:rsidRDefault="00936B79">
    <w:pPr>
      <w:pStyle w:val="aa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94A6" w14:textId="77777777" w:rsidR="00936B79" w:rsidRDefault="00936B79">
    <w:pPr>
      <w:pStyle w:val="aa"/>
      <w:jc w:val="right"/>
      <w:rPr>
        <w:lang w:eastAsia="ko-K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C748F" w14:textId="77777777" w:rsidR="00936B79" w:rsidRDefault="00936B79">
    <w:pPr>
      <w:pStyle w:val="aa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F20D" w14:textId="77777777" w:rsidR="00936B79" w:rsidRDefault="00936B79">
    <w:pP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B937" w14:textId="77777777" w:rsidR="00936B79" w:rsidRDefault="00936B79">
    <w:pPr>
      <w:widowControl w:val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2E64" w14:textId="77777777" w:rsidR="00936B79" w:rsidRDefault="00936B79">
    <w:pPr>
      <w:widowControl w:val="0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8FF4" w14:textId="77777777" w:rsidR="00936B79" w:rsidRDefault="00936B79">
    <w:pPr>
      <w:widowControl w:val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33F7" w14:textId="77777777" w:rsidR="00936B79" w:rsidRDefault="00936B79">
    <w:pPr>
      <w:widowControl w:val="0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F3F0" w14:textId="77777777" w:rsidR="00936B79" w:rsidRDefault="00936B79">
    <w:pPr>
      <w:pStyle w:val="aa"/>
      <w:ind w:right="360"/>
      <w:rPr>
        <w:lang w:eastAsia="ko-KR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A1B6" w14:textId="77777777" w:rsidR="00936B79" w:rsidRDefault="00936B79">
    <w:pPr>
      <w:widowControl w:val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C7381" w14:textId="77777777" w:rsidR="00936B79" w:rsidRDefault="00936B79">
    <w:pPr>
      <w:jc w:val="righ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C40DA" w14:textId="77777777" w:rsidR="00936B79" w:rsidRDefault="00936B79">
    <w:pPr>
      <w:widowControl w:val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420C" w14:textId="77777777" w:rsidR="00936B79" w:rsidRDefault="00936B79">
    <w:pPr>
      <w:widowControl w:val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AE39" w14:textId="77777777" w:rsidR="00936B79" w:rsidRDefault="00936B79">
    <w:pPr>
      <w:widowControl w:val="0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65278" w14:textId="77777777" w:rsidR="00936B79" w:rsidRDefault="00936B79">
    <w:pPr>
      <w:widowControl w:val="0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9C978" w14:textId="77777777" w:rsidR="00B00566" w:rsidRDefault="00B00566">
    <w:pPr>
      <w:widowControl w:val="0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7BE7" w14:textId="77777777" w:rsidR="00B00566" w:rsidRDefault="00B00566">
    <w:pPr>
      <w:widowControl w:val="0"/>
      <w:jc w:val="right"/>
    </w:pPr>
    <w:r>
      <w:tab/>
    </w:r>
    <w:r>
      <w:pgNum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449D" w14:textId="77777777" w:rsidR="00B00566" w:rsidRDefault="00B00566">
    <w:pPr>
      <w:widowControl w:val="0"/>
    </w:pPr>
    <w:r>
      <w:tab/>
    </w:r>
    <w:r>
      <w:pgNum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C2B0" w14:textId="77777777" w:rsidR="00672C51" w:rsidRDefault="00672C51" w:rsidP="004108E7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DA16A" w14:textId="77777777" w:rsidR="00672C51" w:rsidRDefault="00672C51">
    <w:pPr>
      <w:widowControl w:val="0"/>
      <w:jc w:val="righ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C49A" w14:textId="77777777" w:rsidR="00936B79" w:rsidRDefault="00936B79">
    <w:pPr>
      <w:widowControl w:val="0"/>
    </w:pPr>
    <w:r>
      <w:tab/>
    </w:r>
    <w:r>
      <w:pgNum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0EE0A" w14:textId="77777777" w:rsidR="00936B79" w:rsidRDefault="00936B79">
    <w:pPr>
      <w:jc w:val="righ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33CE" w14:textId="77777777" w:rsidR="00936B79" w:rsidRDefault="00936B79">
    <w:pPr>
      <w:jc w:val="right"/>
    </w:pPr>
    <w:r>
      <w:pgNum/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2602C" w14:textId="77777777" w:rsidR="00936B79" w:rsidRDefault="00936B79">
    <w:pPr>
      <w:widowControl w:val="0"/>
      <w:jc w:val="right"/>
    </w:pPr>
    <w:r>
      <w:pgNum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CB2D2" w14:textId="77777777" w:rsidR="00936B79" w:rsidRDefault="00936B79">
    <w:pPr>
      <w:widowControl w:val="0"/>
    </w:pPr>
    <w:r>
      <w:tab/>
    </w:r>
    <w:r>
      <w:pgNum/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7B0F" w14:textId="77777777" w:rsidR="00936B79" w:rsidRDefault="00936B79">
    <w:pPr>
      <w:pStyle w:val="aa"/>
      <w:jc w:val="right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EC57FE">
      <w:rPr>
        <w:rStyle w:val="a4"/>
        <w:noProof/>
      </w:rPr>
      <w:t>28</w:t>
    </w:r>
    <w:r>
      <w:rPr>
        <w:rStyle w:val="a4"/>
      </w:rPr>
      <w:fldChar w:fldCharType="end"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2CD74" w14:textId="77777777" w:rsidR="00936B79" w:rsidRDefault="00936B79">
    <w:pPr>
      <w:widowControl w:val="0"/>
      <w:jc w:val="right"/>
    </w:pPr>
    <w:r>
      <w:pgNum/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5854" w14:textId="77777777" w:rsidR="00936B79" w:rsidRDefault="00936B79">
    <w:pPr>
      <w:widowControl w:val="0"/>
      <w:jc w:val="right"/>
    </w:pPr>
    <w:r>
      <w:pgNum/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2509" w14:textId="77777777" w:rsidR="00936B79" w:rsidRDefault="00936B79">
    <w:pPr>
      <w:widowControl w:val="0"/>
      <w:jc w:val="right"/>
    </w:pPr>
    <w:r>
      <w:pgNum/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B2A90" w14:textId="77777777" w:rsidR="00936B79" w:rsidRDefault="000122AD" w:rsidP="000122AD">
    <w:pPr>
      <w:pStyle w:val="a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C57FE">
      <w:rPr>
        <w:noProof/>
      </w:rPr>
      <w:t>14</w:t>
    </w:r>
    <w:r>
      <w:fldChar w:fldCharType="end"/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2422B" w14:textId="77777777" w:rsidR="00936B79" w:rsidRDefault="00936B79">
    <w:pPr>
      <w:widowControl w:val="0"/>
      <w:jc w:val="right"/>
    </w:pPr>
    <w:r>
      <w:pgNum/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9CF4" w14:textId="77777777" w:rsidR="00936B79" w:rsidRDefault="000122AD" w:rsidP="000122AD">
    <w:pPr>
      <w:pStyle w:val="a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C57FE">
      <w:rPr>
        <w:noProof/>
      </w:rPr>
      <w:t>10</w:t>
    </w:r>
    <w:r>
      <w:fldChar w:fldCharType="end"/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01D4B" w14:textId="77777777" w:rsidR="00E60566" w:rsidRDefault="00E60566">
    <w:pPr>
      <w:widowControl w:val="0"/>
      <w:jc w:val="righ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A440" w14:textId="77777777" w:rsidR="00E60566" w:rsidRDefault="00E60566">
    <w:pPr>
      <w:jc w:val="righ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03CD8" w14:textId="77777777" w:rsidR="00E60566" w:rsidRDefault="00E60566">
    <w:pPr>
      <w:pStyle w:val="aa"/>
      <w:ind w:right="360"/>
      <w:rPr>
        <w:lang w:eastAsia="ko-KR"/>
      </w:rPr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01A1F" w14:textId="77777777" w:rsidR="00E60566" w:rsidRDefault="00E60566">
    <w:pPr>
      <w:widowControl w:val="0"/>
      <w:jc w:val="righ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376F9" w14:textId="77777777" w:rsidR="00E60566" w:rsidRDefault="00E60566">
    <w:pPr>
      <w:widowControl w:val="0"/>
      <w:jc w:val="righ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5019" w14:textId="77777777" w:rsidR="00E60566" w:rsidRDefault="00E60566">
    <w:pPr>
      <w:widowControl w:val="0"/>
      <w:jc w:val="righ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712B9" w14:textId="77777777" w:rsidR="00E60566" w:rsidRDefault="00E60566">
    <w:pPr>
      <w:widowControl w:val="0"/>
      <w:jc w:val="righ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D9717" w14:textId="77777777" w:rsidR="00E60566" w:rsidRDefault="00E60566">
    <w:pPr>
      <w:widowControl w:val="0"/>
      <w:jc w:val="righ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3A40E" w14:textId="77777777" w:rsidR="00E60566" w:rsidRDefault="00E60566">
    <w:pPr>
      <w:widowControl w:val="0"/>
      <w:jc w:val="righ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CBE87" w14:textId="77777777" w:rsidR="00E60566" w:rsidRDefault="00E60566">
    <w:pPr>
      <w:widowControl w:val="0"/>
      <w:jc w:val="righ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874E5" w14:textId="77777777" w:rsidR="00936B79" w:rsidRDefault="00936B7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3830E52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015A4274"/>
    <w:lvl w:ilvl="0">
      <w:start w:val="1"/>
      <w:numFmt w:val="decimal"/>
      <w:pStyle w:val="ListNumberedIndented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</w:abstractNum>
  <w:abstractNum w:abstractNumId="2" w15:restartNumberingAfterBreak="0">
    <w:nsid w:val="053B5F34"/>
    <w:multiLevelType w:val="hybridMultilevel"/>
    <w:tmpl w:val="8E549640"/>
    <w:lvl w:ilvl="0" w:tplc="612C6BBA">
      <w:start w:val="1"/>
      <w:numFmt w:val="decimal"/>
      <w:pStyle w:val="ListNumberedLtFlush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BBE660E">
      <w:start w:val="1"/>
      <w:numFmt w:val="bullet"/>
      <w:lvlText w:val=""/>
      <w:lvlJc w:val="left"/>
      <w:pPr>
        <w:tabs>
          <w:tab w:val="num" w:pos="1253"/>
        </w:tabs>
        <w:ind w:left="1253" w:hanging="360"/>
      </w:pPr>
      <w:rPr>
        <w:rFonts w:ascii="Symbol" w:hAnsi="Symbol" w:hint="default"/>
      </w:rPr>
    </w:lvl>
    <w:lvl w:ilvl="2" w:tplc="8FB46F6C">
      <w:start w:val="1"/>
      <w:numFmt w:val="lowerRoman"/>
      <w:lvlText w:val="%3."/>
      <w:lvlJc w:val="right"/>
      <w:pPr>
        <w:tabs>
          <w:tab w:val="num" w:pos="1973"/>
        </w:tabs>
        <w:ind w:left="1973" w:hanging="180"/>
      </w:pPr>
    </w:lvl>
    <w:lvl w:ilvl="3" w:tplc="DC82E426" w:tentative="1">
      <w:start w:val="1"/>
      <w:numFmt w:val="decimal"/>
      <w:lvlText w:val="%4."/>
      <w:lvlJc w:val="left"/>
      <w:pPr>
        <w:tabs>
          <w:tab w:val="num" w:pos="2693"/>
        </w:tabs>
        <w:ind w:left="2693" w:hanging="360"/>
      </w:pPr>
    </w:lvl>
    <w:lvl w:ilvl="4" w:tplc="1E96E2FA" w:tentative="1">
      <w:start w:val="1"/>
      <w:numFmt w:val="lowerLetter"/>
      <w:lvlText w:val="%5."/>
      <w:lvlJc w:val="left"/>
      <w:pPr>
        <w:tabs>
          <w:tab w:val="num" w:pos="3413"/>
        </w:tabs>
        <w:ind w:left="3413" w:hanging="360"/>
      </w:pPr>
    </w:lvl>
    <w:lvl w:ilvl="5" w:tplc="1B282338" w:tentative="1">
      <w:start w:val="1"/>
      <w:numFmt w:val="lowerRoman"/>
      <w:lvlText w:val="%6."/>
      <w:lvlJc w:val="right"/>
      <w:pPr>
        <w:tabs>
          <w:tab w:val="num" w:pos="4133"/>
        </w:tabs>
        <w:ind w:left="4133" w:hanging="180"/>
      </w:pPr>
    </w:lvl>
    <w:lvl w:ilvl="6" w:tplc="7F264ED8" w:tentative="1">
      <w:start w:val="1"/>
      <w:numFmt w:val="decimal"/>
      <w:lvlText w:val="%7."/>
      <w:lvlJc w:val="left"/>
      <w:pPr>
        <w:tabs>
          <w:tab w:val="num" w:pos="4853"/>
        </w:tabs>
        <w:ind w:left="4853" w:hanging="360"/>
      </w:pPr>
    </w:lvl>
    <w:lvl w:ilvl="7" w:tplc="41CA4A02" w:tentative="1">
      <w:start w:val="1"/>
      <w:numFmt w:val="lowerLetter"/>
      <w:lvlText w:val="%8."/>
      <w:lvlJc w:val="left"/>
      <w:pPr>
        <w:tabs>
          <w:tab w:val="num" w:pos="5573"/>
        </w:tabs>
        <w:ind w:left="5573" w:hanging="360"/>
      </w:pPr>
    </w:lvl>
    <w:lvl w:ilvl="8" w:tplc="809A0F60" w:tentative="1">
      <w:start w:val="1"/>
      <w:numFmt w:val="lowerRoman"/>
      <w:lvlText w:val="%9."/>
      <w:lvlJc w:val="right"/>
      <w:pPr>
        <w:tabs>
          <w:tab w:val="num" w:pos="6293"/>
        </w:tabs>
        <w:ind w:left="6293" w:hanging="180"/>
      </w:pPr>
    </w:lvl>
  </w:abstractNum>
  <w:abstractNum w:abstractNumId="3" w15:restartNumberingAfterBreak="0">
    <w:nsid w:val="07F57141"/>
    <w:multiLevelType w:val="hybridMultilevel"/>
    <w:tmpl w:val="4EE86F8A"/>
    <w:lvl w:ilvl="0" w:tplc="9316298A">
      <w:start w:val="1"/>
      <w:numFmt w:val="bullet"/>
      <w:pStyle w:val="ListBulleted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CDC88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4181F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2849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229E6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C041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AC33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AE7C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882CE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D6613"/>
    <w:multiLevelType w:val="hybridMultilevel"/>
    <w:tmpl w:val="BCE40B02"/>
    <w:lvl w:ilvl="0" w:tplc="8F9E0F6C">
      <w:start w:val="4"/>
      <w:numFmt w:val="bullet"/>
      <w:pStyle w:val="SpaceAfterFigureTableMap"/>
      <w:lvlText w:val=""/>
      <w:lvlJc w:val="left"/>
      <w:pPr>
        <w:ind w:left="360" w:hanging="360"/>
      </w:pPr>
      <w:rPr>
        <w:rFonts w:ascii="Symbol" w:eastAsia="바탕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1F177FF"/>
    <w:multiLevelType w:val="hybridMultilevel"/>
    <w:tmpl w:val="15CA59D6"/>
    <w:lvl w:ilvl="0" w:tplc="0BCE389E">
      <w:start w:val="2003"/>
      <w:numFmt w:val="decimal"/>
      <w:lvlText w:val="%1"/>
      <w:lvlJc w:val="left"/>
      <w:pPr>
        <w:tabs>
          <w:tab w:val="num" w:pos="1437"/>
        </w:tabs>
        <w:ind w:left="1437" w:hanging="10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32"/>
        </w:tabs>
        <w:ind w:left="123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32"/>
        </w:tabs>
        <w:ind w:left="163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2"/>
        </w:tabs>
        <w:ind w:left="203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32"/>
        </w:tabs>
        <w:ind w:left="243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2"/>
        </w:tabs>
        <w:ind w:left="283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32"/>
        </w:tabs>
        <w:ind w:left="323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32"/>
        </w:tabs>
        <w:ind w:left="363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32"/>
        </w:tabs>
        <w:ind w:left="4032" w:hanging="400"/>
      </w:pPr>
    </w:lvl>
  </w:abstractNum>
  <w:abstractNum w:abstractNumId="6" w15:restartNumberingAfterBreak="0">
    <w:nsid w:val="77D274DC"/>
    <w:multiLevelType w:val="hybridMultilevel"/>
    <w:tmpl w:val="C66E06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B67666C"/>
    <w:multiLevelType w:val="multilevel"/>
    <w:tmpl w:val="04090023"/>
    <w:styleLink w:val="2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  <w:rPr>
        <w:rFonts w:ascii="바탕체" w:eastAsia="바탕체" w:hAnsi="바탕체"/>
        <w:b/>
        <w:bCs/>
        <w:sz w:val="24"/>
        <w:szCs w:val="24"/>
      </w:rPr>
    </w:lvl>
    <w:lvl w:ilvl="1">
      <w:start w:val="1"/>
      <w:numFmt w:val="ganada"/>
      <w:lvlText w:val="%2)"/>
      <w:lvlJc w:val="left"/>
      <w:pPr>
        <w:tabs>
          <w:tab w:val="num" w:pos="786"/>
        </w:tabs>
        <w:ind w:left="786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</w:lvl>
  </w:abstractNum>
  <w:num w:numId="1" w16cid:durableId="1773895196">
    <w:abstractNumId w:val="0"/>
  </w:num>
  <w:num w:numId="2" w16cid:durableId="1458596783">
    <w:abstractNumId w:val="3"/>
  </w:num>
  <w:num w:numId="3" w16cid:durableId="1589575747">
    <w:abstractNumId w:val="2"/>
  </w:num>
  <w:num w:numId="4" w16cid:durableId="977606374">
    <w:abstractNumId w:val="1"/>
  </w:num>
  <w:num w:numId="5" w16cid:durableId="566840466">
    <w:abstractNumId w:val="7"/>
  </w:num>
  <w:num w:numId="6" w16cid:durableId="1429348355">
    <w:abstractNumId w:val="5"/>
  </w:num>
  <w:num w:numId="7" w16cid:durableId="1284117935">
    <w:abstractNumId w:val="4"/>
  </w:num>
  <w:num w:numId="8" w16cid:durableId="54036782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ko-KR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s-E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40"/>
  <w:consecutiveHyphenLimit w:val="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Turabian 9th Footnot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xf2edefoxd5f7e9fd65stx8ae9zxv9srs9t&quot;&gt;Yongam Endnote transfer&lt;record-ids&gt;&lt;item&gt;83&lt;/item&gt;&lt;item&gt;156&lt;/item&gt;&lt;item&gt;178&lt;/item&gt;&lt;item&gt;180&lt;/item&gt;&lt;item&gt;560&lt;/item&gt;&lt;item&gt;634&lt;/item&gt;&lt;/record-ids&gt;&lt;/item&gt;&lt;/Libraries&gt;"/>
  </w:docVars>
  <w:rsids>
    <w:rsidRoot w:val="006F292E"/>
    <w:rsid w:val="00001DD6"/>
    <w:rsid w:val="00004206"/>
    <w:rsid w:val="000042F6"/>
    <w:rsid w:val="00004743"/>
    <w:rsid w:val="00007100"/>
    <w:rsid w:val="000122AD"/>
    <w:rsid w:val="00021085"/>
    <w:rsid w:val="0002135B"/>
    <w:rsid w:val="000267B1"/>
    <w:rsid w:val="000314A7"/>
    <w:rsid w:val="00031F39"/>
    <w:rsid w:val="00033BD9"/>
    <w:rsid w:val="00036830"/>
    <w:rsid w:val="000465BA"/>
    <w:rsid w:val="00050004"/>
    <w:rsid w:val="000506AA"/>
    <w:rsid w:val="00051126"/>
    <w:rsid w:val="00056ABF"/>
    <w:rsid w:val="00071AD6"/>
    <w:rsid w:val="000738D3"/>
    <w:rsid w:val="00083512"/>
    <w:rsid w:val="00095E76"/>
    <w:rsid w:val="000A5EDC"/>
    <w:rsid w:val="000B0F98"/>
    <w:rsid w:val="000B51BD"/>
    <w:rsid w:val="000B6906"/>
    <w:rsid w:val="000B7AA9"/>
    <w:rsid w:val="000C0D52"/>
    <w:rsid w:val="000C7122"/>
    <w:rsid w:val="000E03BA"/>
    <w:rsid w:val="000E4E5D"/>
    <w:rsid w:val="0010037E"/>
    <w:rsid w:val="001064F1"/>
    <w:rsid w:val="00110107"/>
    <w:rsid w:val="00115E2E"/>
    <w:rsid w:val="00115EA9"/>
    <w:rsid w:val="00120769"/>
    <w:rsid w:val="001314F8"/>
    <w:rsid w:val="001371C9"/>
    <w:rsid w:val="001435C6"/>
    <w:rsid w:val="00144856"/>
    <w:rsid w:val="0015096D"/>
    <w:rsid w:val="0015267F"/>
    <w:rsid w:val="001538E3"/>
    <w:rsid w:val="00157E88"/>
    <w:rsid w:val="00167AA9"/>
    <w:rsid w:val="00175A35"/>
    <w:rsid w:val="001809A9"/>
    <w:rsid w:val="00181A58"/>
    <w:rsid w:val="001823CF"/>
    <w:rsid w:val="0019197A"/>
    <w:rsid w:val="0019536B"/>
    <w:rsid w:val="001A02A8"/>
    <w:rsid w:val="001A5928"/>
    <w:rsid w:val="001B4801"/>
    <w:rsid w:val="001C1C7B"/>
    <w:rsid w:val="001C37A4"/>
    <w:rsid w:val="001C43D9"/>
    <w:rsid w:val="001C5380"/>
    <w:rsid w:val="001D3003"/>
    <w:rsid w:val="001D7AD3"/>
    <w:rsid w:val="00202E7E"/>
    <w:rsid w:val="0021570B"/>
    <w:rsid w:val="00220F6E"/>
    <w:rsid w:val="00234FD8"/>
    <w:rsid w:val="002372A7"/>
    <w:rsid w:val="00241822"/>
    <w:rsid w:val="00242329"/>
    <w:rsid w:val="00244669"/>
    <w:rsid w:val="00247A80"/>
    <w:rsid w:val="00253F8A"/>
    <w:rsid w:val="002662D1"/>
    <w:rsid w:val="00266532"/>
    <w:rsid w:val="00286024"/>
    <w:rsid w:val="0029287B"/>
    <w:rsid w:val="00294E90"/>
    <w:rsid w:val="002A0E5F"/>
    <w:rsid w:val="002A2638"/>
    <w:rsid w:val="002A45DD"/>
    <w:rsid w:val="002A5E19"/>
    <w:rsid w:val="002A78FB"/>
    <w:rsid w:val="002B1822"/>
    <w:rsid w:val="002B2838"/>
    <w:rsid w:val="002B642C"/>
    <w:rsid w:val="002C12EE"/>
    <w:rsid w:val="002C252F"/>
    <w:rsid w:val="002C33E1"/>
    <w:rsid w:val="002C5CEE"/>
    <w:rsid w:val="002D0768"/>
    <w:rsid w:val="002D0C42"/>
    <w:rsid w:val="002D20ED"/>
    <w:rsid w:val="002D2540"/>
    <w:rsid w:val="002D51E0"/>
    <w:rsid w:val="002D6B86"/>
    <w:rsid w:val="002D7657"/>
    <w:rsid w:val="002E469F"/>
    <w:rsid w:val="002E5994"/>
    <w:rsid w:val="00300526"/>
    <w:rsid w:val="00301440"/>
    <w:rsid w:val="00301BB3"/>
    <w:rsid w:val="003023D2"/>
    <w:rsid w:val="00310119"/>
    <w:rsid w:val="00311576"/>
    <w:rsid w:val="0031296C"/>
    <w:rsid w:val="00315961"/>
    <w:rsid w:val="00323BDC"/>
    <w:rsid w:val="00327B93"/>
    <w:rsid w:val="00334A90"/>
    <w:rsid w:val="0034373F"/>
    <w:rsid w:val="003452FB"/>
    <w:rsid w:val="00347B32"/>
    <w:rsid w:val="0035464C"/>
    <w:rsid w:val="00363C38"/>
    <w:rsid w:val="00371575"/>
    <w:rsid w:val="00373767"/>
    <w:rsid w:val="0038188F"/>
    <w:rsid w:val="00382CE7"/>
    <w:rsid w:val="00383D0C"/>
    <w:rsid w:val="003866DF"/>
    <w:rsid w:val="00386E37"/>
    <w:rsid w:val="00393338"/>
    <w:rsid w:val="003A30BD"/>
    <w:rsid w:val="003B1158"/>
    <w:rsid w:val="003B1F86"/>
    <w:rsid w:val="003B4AB3"/>
    <w:rsid w:val="003B61F7"/>
    <w:rsid w:val="003C0447"/>
    <w:rsid w:val="003C06AE"/>
    <w:rsid w:val="003C33C4"/>
    <w:rsid w:val="003C39B4"/>
    <w:rsid w:val="003C5CBF"/>
    <w:rsid w:val="003D1EA2"/>
    <w:rsid w:val="004108E7"/>
    <w:rsid w:val="00422F66"/>
    <w:rsid w:val="00434270"/>
    <w:rsid w:val="00436C85"/>
    <w:rsid w:val="00444452"/>
    <w:rsid w:val="0045198C"/>
    <w:rsid w:val="00454D60"/>
    <w:rsid w:val="00462DBE"/>
    <w:rsid w:val="00464608"/>
    <w:rsid w:val="004669CC"/>
    <w:rsid w:val="00466F36"/>
    <w:rsid w:val="004758C0"/>
    <w:rsid w:val="00477FF3"/>
    <w:rsid w:val="0048340C"/>
    <w:rsid w:val="00487518"/>
    <w:rsid w:val="00487C12"/>
    <w:rsid w:val="00491EAB"/>
    <w:rsid w:val="004934AF"/>
    <w:rsid w:val="004951B8"/>
    <w:rsid w:val="004957DF"/>
    <w:rsid w:val="004A2042"/>
    <w:rsid w:val="004A71D8"/>
    <w:rsid w:val="004B20BC"/>
    <w:rsid w:val="004B4B4F"/>
    <w:rsid w:val="004B5FB5"/>
    <w:rsid w:val="004C0273"/>
    <w:rsid w:val="004C0EEB"/>
    <w:rsid w:val="004D4C36"/>
    <w:rsid w:val="004D5AAE"/>
    <w:rsid w:val="004D643B"/>
    <w:rsid w:val="004E6E3C"/>
    <w:rsid w:val="004E6ED2"/>
    <w:rsid w:val="004E7162"/>
    <w:rsid w:val="004E7787"/>
    <w:rsid w:val="004F03E6"/>
    <w:rsid w:val="00502F42"/>
    <w:rsid w:val="00503628"/>
    <w:rsid w:val="005039E3"/>
    <w:rsid w:val="00510483"/>
    <w:rsid w:val="00510AF3"/>
    <w:rsid w:val="00516CF8"/>
    <w:rsid w:val="005267DE"/>
    <w:rsid w:val="00532FFE"/>
    <w:rsid w:val="00535FD2"/>
    <w:rsid w:val="005456FD"/>
    <w:rsid w:val="00552B15"/>
    <w:rsid w:val="00567386"/>
    <w:rsid w:val="0057686D"/>
    <w:rsid w:val="00582587"/>
    <w:rsid w:val="00583ABF"/>
    <w:rsid w:val="00585B19"/>
    <w:rsid w:val="00590616"/>
    <w:rsid w:val="0059100F"/>
    <w:rsid w:val="00591FA5"/>
    <w:rsid w:val="005A22C6"/>
    <w:rsid w:val="005A4AC1"/>
    <w:rsid w:val="005A7629"/>
    <w:rsid w:val="005A7F12"/>
    <w:rsid w:val="005C06AE"/>
    <w:rsid w:val="005C0822"/>
    <w:rsid w:val="005C6D6C"/>
    <w:rsid w:val="005E1EBA"/>
    <w:rsid w:val="005E6FBA"/>
    <w:rsid w:val="005E770B"/>
    <w:rsid w:val="005F0416"/>
    <w:rsid w:val="005F3EC3"/>
    <w:rsid w:val="00607CA9"/>
    <w:rsid w:val="0061318B"/>
    <w:rsid w:val="006132A3"/>
    <w:rsid w:val="00613790"/>
    <w:rsid w:val="006160B8"/>
    <w:rsid w:val="00616456"/>
    <w:rsid w:val="00620AC1"/>
    <w:rsid w:val="006219F4"/>
    <w:rsid w:val="0062532A"/>
    <w:rsid w:val="006279FD"/>
    <w:rsid w:val="00630DA8"/>
    <w:rsid w:val="00641A6F"/>
    <w:rsid w:val="006524C6"/>
    <w:rsid w:val="006529E5"/>
    <w:rsid w:val="006551D2"/>
    <w:rsid w:val="00672C51"/>
    <w:rsid w:val="00684AD3"/>
    <w:rsid w:val="00686FE6"/>
    <w:rsid w:val="00695F92"/>
    <w:rsid w:val="00697F07"/>
    <w:rsid w:val="006B4C3B"/>
    <w:rsid w:val="006B755F"/>
    <w:rsid w:val="006C2C71"/>
    <w:rsid w:val="006C3AD4"/>
    <w:rsid w:val="006D244B"/>
    <w:rsid w:val="006D3A59"/>
    <w:rsid w:val="006F292E"/>
    <w:rsid w:val="006F53C3"/>
    <w:rsid w:val="00700F08"/>
    <w:rsid w:val="007060BC"/>
    <w:rsid w:val="00713FB7"/>
    <w:rsid w:val="00726357"/>
    <w:rsid w:val="00726D8C"/>
    <w:rsid w:val="0073655B"/>
    <w:rsid w:val="00745079"/>
    <w:rsid w:val="007546EA"/>
    <w:rsid w:val="00760513"/>
    <w:rsid w:val="00764F34"/>
    <w:rsid w:val="007654D7"/>
    <w:rsid w:val="00774404"/>
    <w:rsid w:val="00774481"/>
    <w:rsid w:val="00776332"/>
    <w:rsid w:val="00784914"/>
    <w:rsid w:val="00787BC8"/>
    <w:rsid w:val="00791459"/>
    <w:rsid w:val="0079300C"/>
    <w:rsid w:val="00793582"/>
    <w:rsid w:val="00794499"/>
    <w:rsid w:val="0079572C"/>
    <w:rsid w:val="00797875"/>
    <w:rsid w:val="007A5D5E"/>
    <w:rsid w:val="007A696A"/>
    <w:rsid w:val="007B1BFB"/>
    <w:rsid w:val="007B4525"/>
    <w:rsid w:val="007B77A7"/>
    <w:rsid w:val="007C16A0"/>
    <w:rsid w:val="007C4296"/>
    <w:rsid w:val="007D59FD"/>
    <w:rsid w:val="007D6F1C"/>
    <w:rsid w:val="007E145F"/>
    <w:rsid w:val="007E6D53"/>
    <w:rsid w:val="007F27AD"/>
    <w:rsid w:val="007F35A4"/>
    <w:rsid w:val="007F5CE0"/>
    <w:rsid w:val="00800AA8"/>
    <w:rsid w:val="00801B53"/>
    <w:rsid w:val="00802464"/>
    <w:rsid w:val="00803409"/>
    <w:rsid w:val="00804D6D"/>
    <w:rsid w:val="00807FC1"/>
    <w:rsid w:val="008105C4"/>
    <w:rsid w:val="00811C48"/>
    <w:rsid w:val="008139D7"/>
    <w:rsid w:val="00814861"/>
    <w:rsid w:val="00814DB7"/>
    <w:rsid w:val="0082353C"/>
    <w:rsid w:val="0082759D"/>
    <w:rsid w:val="00831507"/>
    <w:rsid w:val="008316D1"/>
    <w:rsid w:val="0083448C"/>
    <w:rsid w:val="008362C6"/>
    <w:rsid w:val="0083755C"/>
    <w:rsid w:val="00840E21"/>
    <w:rsid w:val="00844C18"/>
    <w:rsid w:val="0084728F"/>
    <w:rsid w:val="00851339"/>
    <w:rsid w:val="00855054"/>
    <w:rsid w:val="00855B8E"/>
    <w:rsid w:val="00855F82"/>
    <w:rsid w:val="00864666"/>
    <w:rsid w:val="00865E3A"/>
    <w:rsid w:val="00867173"/>
    <w:rsid w:val="008676BC"/>
    <w:rsid w:val="00867B0A"/>
    <w:rsid w:val="0087019B"/>
    <w:rsid w:val="00872640"/>
    <w:rsid w:val="00884CBB"/>
    <w:rsid w:val="0088544E"/>
    <w:rsid w:val="0088598F"/>
    <w:rsid w:val="0088647D"/>
    <w:rsid w:val="00886B58"/>
    <w:rsid w:val="008978C7"/>
    <w:rsid w:val="008A1B9E"/>
    <w:rsid w:val="008A3772"/>
    <w:rsid w:val="008A606A"/>
    <w:rsid w:val="008B6094"/>
    <w:rsid w:val="008C171F"/>
    <w:rsid w:val="008C4317"/>
    <w:rsid w:val="008C4519"/>
    <w:rsid w:val="008D0139"/>
    <w:rsid w:val="008D61B1"/>
    <w:rsid w:val="008E2FB4"/>
    <w:rsid w:val="008E41BE"/>
    <w:rsid w:val="008F3CE3"/>
    <w:rsid w:val="008F5F94"/>
    <w:rsid w:val="009044E6"/>
    <w:rsid w:val="00905755"/>
    <w:rsid w:val="00906E9D"/>
    <w:rsid w:val="00913037"/>
    <w:rsid w:val="009173D8"/>
    <w:rsid w:val="00920707"/>
    <w:rsid w:val="00932CBF"/>
    <w:rsid w:val="00936B79"/>
    <w:rsid w:val="00940E47"/>
    <w:rsid w:val="009449BF"/>
    <w:rsid w:val="0095429A"/>
    <w:rsid w:val="0095692E"/>
    <w:rsid w:val="009618E9"/>
    <w:rsid w:val="009662E9"/>
    <w:rsid w:val="009674FA"/>
    <w:rsid w:val="00975039"/>
    <w:rsid w:val="00977792"/>
    <w:rsid w:val="00982628"/>
    <w:rsid w:val="009927B6"/>
    <w:rsid w:val="00993CC0"/>
    <w:rsid w:val="009A2FF2"/>
    <w:rsid w:val="009A654B"/>
    <w:rsid w:val="009B01CD"/>
    <w:rsid w:val="009B58A3"/>
    <w:rsid w:val="009B6385"/>
    <w:rsid w:val="009B771D"/>
    <w:rsid w:val="009C1E9A"/>
    <w:rsid w:val="009C5D34"/>
    <w:rsid w:val="009D44D6"/>
    <w:rsid w:val="009D473D"/>
    <w:rsid w:val="009D4FFF"/>
    <w:rsid w:val="009D51A6"/>
    <w:rsid w:val="009D5838"/>
    <w:rsid w:val="009D78C3"/>
    <w:rsid w:val="009E2D37"/>
    <w:rsid w:val="009F009C"/>
    <w:rsid w:val="009F44C2"/>
    <w:rsid w:val="009F4B98"/>
    <w:rsid w:val="00A024AE"/>
    <w:rsid w:val="00A063D8"/>
    <w:rsid w:val="00A11F75"/>
    <w:rsid w:val="00A13B06"/>
    <w:rsid w:val="00A20391"/>
    <w:rsid w:val="00A271D0"/>
    <w:rsid w:val="00A3144D"/>
    <w:rsid w:val="00A3279D"/>
    <w:rsid w:val="00A33075"/>
    <w:rsid w:val="00A4233B"/>
    <w:rsid w:val="00A435A8"/>
    <w:rsid w:val="00A45866"/>
    <w:rsid w:val="00A47626"/>
    <w:rsid w:val="00A51CE8"/>
    <w:rsid w:val="00A53390"/>
    <w:rsid w:val="00A55919"/>
    <w:rsid w:val="00A63224"/>
    <w:rsid w:val="00A66740"/>
    <w:rsid w:val="00A73DE2"/>
    <w:rsid w:val="00A8011A"/>
    <w:rsid w:val="00A84AA8"/>
    <w:rsid w:val="00A9221F"/>
    <w:rsid w:val="00A97FFA"/>
    <w:rsid w:val="00AB2FE8"/>
    <w:rsid w:val="00AB3EA5"/>
    <w:rsid w:val="00AB583D"/>
    <w:rsid w:val="00AC5312"/>
    <w:rsid w:val="00AC6CEF"/>
    <w:rsid w:val="00AD0B8F"/>
    <w:rsid w:val="00AD0E41"/>
    <w:rsid w:val="00AD221E"/>
    <w:rsid w:val="00AE1567"/>
    <w:rsid w:val="00AE63DB"/>
    <w:rsid w:val="00B00566"/>
    <w:rsid w:val="00B007CE"/>
    <w:rsid w:val="00B0150D"/>
    <w:rsid w:val="00B14D9E"/>
    <w:rsid w:val="00B16176"/>
    <w:rsid w:val="00B2173B"/>
    <w:rsid w:val="00B226B8"/>
    <w:rsid w:val="00B37DF9"/>
    <w:rsid w:val="00B4558E"/>
    <w:rsid w:val="00B471AC"/>
    <w:rsid w:val="00B5588B"/>
    <w:rsid w:val="00B60DBC"/>
    <w:rsid w:val="00B613F6"/>
    <w:rsid w:val="00B6321F"/>
    <w:rsid w:val="00B67229"/>
    <w:rsid w:val="00B77028"/>
    <w:rsid w:val="00B85C5E"/>
    <w:rsid w:val="00B86462"/>
    <w:rsid w:val="00B86B19"/>
    <w:rsid w:val="00B9013B"/>
    <w:rsid w:val="00B927F1"/>
    <w:rsid w:val="00BB6845"/>
    <w:rsid w:val="00BB71C7"/>
    <w:rsid w:val="00BC639A"/>
    <w:rsid w:val="00BD0269"/>
    <w:rsid w:val="00BD2880"/>
    <w:rsid w:val="00BF29DF"/>
    <w:rsid w:val="00BF2A61"/>
    <w:rsid w:val="00BF70F6"/>
    <w:rsid w:val="00C0023F"/>
    <w:rsid w:val="00C05F75"/>
    <w:rsid w:val="00C14AB5"/>
    <w:rsid w:val="00C21374"/>
    <w:rsid w:val="00C26C1D"/>
    <w:rsid w:val="00C33D52"/>
    <w:rsid w:val="00C41F27"/>
    <w:rsid w:val="00C4255F"/>
    <w:rsid w:val="00C439EF"/>
    <w:rsid w:val="00C63AB6"/>
    <w:rsid w:val="00C66004"/>
    <w:rsid w:val="00C72171"/>
    <w:rsid w:val="00C7263F"/>
    <w:rsid w:val="00C72EA7"/>
    <w:rsid w:val="00C73989"/>
    <w:rsid w:val="00C77592"/>
    <w:rsid w:val="00CA33EC"/>
    <w:rsid w:val="00CA4807"/>
    <w:rsid w:val="00CA6072"/>
    <w:rsid w:val="00CB195D"/>
    <w:rsid w:val="00CB2B16"/>
    <w:rsid w:val="00CB4FB9"/>
    <w:rsid w:val="00CC56A7"/>
    <w:rsid w:val="00CC7528"/>
    <w:rsid w:val="00CC75C3"/>
    <w:rsid w:val="00CD16C4"/>
    <w:rsid w:val="00CD3855"/>
    <w:rsid w:val="00CE7ADA"/>
    <w:rsid w:val="00CF1027"/>
    <w:rsid w:val="00CF2CA8"/>
    <w:rsid w:val="00CF2F36"/>
    <w:rsid w:val="00D11CE5"/>
    <w:rsid w:val="00D14BB9"/>
    <w:rsid w:val="00D16C33"/>
    <w:rsid w:val="00D1707E"/>
    <w:rsid w:val="00D17B1E"/>
    <w:rsid w:val="00D208D5"/>
    <w:rsid w:val="00D21304"/>
    <w:rsid w:val="00D23B61"/>
    <w:rsid w:val="00D25D69"/>
    <w:rsid w:val="00D31D72"/>
    <w:rsid w:val="00D322B2"/>
    <w:rsid w:val="00D4083A"/>
    <w:rsid w:val="00D422A9"/>
    <w:rsid w:val="00D52F74"/>
    <w:rsid w:val="00D532AA"/>
    <w:rsid w:val="00D547D1"/>
    <w:rsid w:val="00D56CA9"/>
    <w:rsid w:val="00D64851"/>
    <w:rsid w:val="00D72A1A"/>
    <w:rsid w:val="00D751D8"/>
    <w:rsid w:val="00D75DB8"/>
    <w:rsid w:val="00DB600E"/>
    <w:rsid w:val="00DB7B6C"/>
    <w:rsid w:val="00DC0C11"/>
    <w:rsid w:val="00DD1835"/>
    <w:rsid w:val="00DE1003"/>
    <w:rsid w:val="00DE23FE"/>
    <w:rsid w:val="00DF6BDD"/>
    <w:rsid w:val="00E1798C"/>
    <w:rsid w:val="00E23BE7"/>
    <w:rsid w:val="00E274AA"/>
    <w:rsid w:val="00E302BC"/>
    <w:rsid w:val="00E359E5"/>
    <w:rsid w:val="00E35B11"/>
    <w:rsid w:val="00E4553F"/>
    <w:rsid w:val="00E46A2D"/>
    <w:rsid w:val="00E52B8C"/>
    <w:rsid w:val="00E55A92"/>
    <w:rsid w:val="00E6046C"/>
    <w:rsid w:val="00E60566"/>
    <w:rsid w:val="00E61168"/>
    <w:rsid w:val="00E6298C"/>
    <w:rsid w:val="00E64BDD"/>
    <w:rsid w:val="00E654F2"/>
    <w:rsid w:val="00E673F4"/>
    <w:rsid w:val="00E80C02"/>
    <w:rsid w:val="00E86527"/>
    <w:rsid w:val="00E90AFD"/>
    <w:rsid w:val="00E91F81"/>
    <w:rsid w:val="00EA2727"/>
    <w:rsid w:val="00EA4E03"/>
    <w:rsid w:val="00EA50C5"/>
    <w:rsid w:val="00EB6DF1"/>
    <w:rsid w:val="00EC57FE"/>
    <w:rsid w:val="00EC752D"/>
    <w:rsid w:val="00EF16B8"/>
    <w:rsid w:val="00EF675B"/>
    <w:rsid w:val="00F02A7F"/>
    <w:rsid w:val="00F02EE7"/>
    <w:rsid w:val="00F044CE"/>
    <w:rsid w:val="00F05543"/>
    <w:rsid w:val="00F063FA"/>
    <w:rsid w:val="00F068D7"/>
    <w:rsid w:val="00F214CA"/>
    <w:rsid w:val="00F2345E"/>
    <w:rsid w:val="00F2594B"/>
    <w:rsid w:val="00F26F46"/>
    <w:rsid w:val="00F33006"/>
    <w:rsid w:val="00F3727B"/>
    <w:rsid w:val="00F374F6"/>
    <w:rsid w:val="00F37D96"/>
    <w:rsid w:val="00F44A41"/>
    <w:rsid w:val="00F5074F"/>
    <w:rsid w:val="00F516C9"/>
    <w:rsid w:val="00F54566"/>
    <w:rsid w:val="00F57564"/>
    <w:rsid w:val="00F61EB9"/>
    <w:rsid w:val="00F6280C"/>
    <w:rsid w:val="00F642F1"/>
    <w:rsid w:val="00F70FED"/>
    <w:rsid w:val="00F942E7"/>
    <w:rsid w:val="00F97B7C"/>
    <w:rsid w:val="00F97FDC"/>
    <w:rsid w:val="00FA0F4B"/>
    <w:rsid w:val="00FA2030"/>
    <w:rsid w:val="00FA30AA"/>
    <w:rsid w:val="00FB1A71"/>
    <w:rsid w:val="00FB2167"/>
    <w:rsid w:val="00FB2E98"/>
    <w:rsid w:val="00FB6BF0"/>
    <w:rsid w:val="00FC444B"/>
    <w:rsid w:val="00FD395C"/>
    <w:rsid w:val="00FD3CA5"/>
    <w:rsid w:val="00FD60D1"/>
    <w:rsid w:val="00FE1637"/>
    <w:rsid w:val="00FE5D8D"/>
    <w:rsid w:val="00FF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E9924"/>
  <w15:docId w15:val="{C26D1124-F150-4D44-8487-1E5572B0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  <w:spacing w:line="240" w:lineRule="atLeast"/>
    </w:pPr>
    <w:rPr>
      <w:sz w:val="24"/>
      <w:lang w:eastAsia="en-US"/>
    </w:rPr>
  </w:style>
  <w:style w:type="paragraph" w:styleId="1">
    <w:name w:val="heading 1"/>
    <w:basedOn w:val="a"/>
    <w:next w:val="a"/>
    <w:qFormat/>
    <w:pPr>
      <w:keepNext/>
      <w:spacing w:after="480"/>
      <w:jc w:val="center"/>
      <w:outlineLvl w:val="0"/>
    </w:pPr>
    <w:rPr>
      <w:b/>
      <w:caps/>
      <w:kern w:val="28"/>
    </w:rPr>
  </w:style>
  <w:style w:type="paragraph" w:styleId="20">
    <w:name w:val="heading 2"/>
    <w:basedOn w:val="a"/>
    <w:next w:val="a"/>
    <w:qFormat/>
    <w:pPr>
      <w:keepNext/>
      <w:spacing w:before="720"/>
      <w:ind w:left="1267" w:right="1267"/>
      <w:jc w:val="center"/>
      <w:outlineLvl w:val="1"/>
    </w:pPr>
    <w:rPr>
      <w:b/>
      <w:i/>
    </w:rPr>
  </w:style>
  <w:style w:type="paragraph" w:styleId="3">
    <w:name w:val="heading 3"/>
    <w:basedOn w:val="a"/>
    <w:next w:val="a"/>
    <w:qFormat/>
    <w:pPr>
      <w:keepNext/>
      <w:spacing w:before="720"/>
      <w:ind w:left="1267" w:right="1267"/>
      <w:jc w:val="center"/>
      <w:outlineLvl w:val="2"/>
    </w:pPr>
    <w:rPr>
      <w:b/>
    </w:rPr>
  </w:style>
  <w:style w:type="paragraph" w:styleId="40">
    <w:name w:val="heading 4"/>
    <w:basedOn w:val="a"/>
    <w:next w:val="a"/>
    <w:qFormat/>
    <w:pPr>
      <w:keepNext/>
      <w:spacing w:before="720"/>
      <w:outlineLvl w:val="3"/>
    </w:pPr>
    <w:rPr>
      <w:b/>
      <w:i/>
    </w:rPr>
  </w:style>
  <w:style w:type="paragraph" w:styleId="5">
    <w:name w:val="heading 5"/>
    <w:basedOn w:val="a"/>
    <w:next w:val="a"/>
    <w:qFormat/>
    <w:pPr>
      <w:keepNext/>
      <w:spacing w:before="72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rPr>
      <w:rFonts w:ascii="Times New Roman" w:hAnsi="Times New Roman"/>
      <w:position w:val="6"/>
      <w:sz w:val="18"/>
      <w:vertAlign w:val="baseline"/>
    </w:rPr>
  </w:style>
  <w:style w:type="character" w:styleId="a4">
    <w:name w:val="page number"/>
    <w:rPr>
      <w:rFonts w:ascii="Times New Roman" w:hAnsi="Times New Roman"/>
    </w:rPr>
  </w:style>
  <w:style w:type="paragraph" w:styleId="10">
    <w:name w:val="toc 1"/>
    <w:basedOn w:val="a"/>
    <w:next w:val="a"/>
    <w:uiPriority w:val="39"/>
    <w:pPr>
      <w:tabs>
        <w:tab w:val="right" w:leader="dot" w:pos="8640"/>
      </w:tabs>
      <w:spacing w:before="480"/>
      <w:ind w:left="720" w:right="720" w:hanging="720"/>
    </w:pPr>
    <w:rPr>
      <w:noProof/>
    </w:rPr>
  </w:style>
  <w:style w:type="paragraph" w:styleId="21">
    <w:name w:val="toc 2"/>
    <w:basedOn w:val="10"/>
    <w:uiPriority w:val="39"/>
    <w:pPr>
      <w:spacing w:before="240"/>
    </w:pPr>
  </w:style>
  <w:style w:type="paragraph" w:styleId="30">
    <w:name w:val="toc 3"/>
    <w:basedOn w:val="21"/>
    <w:next w:val="a"/>
    <w:uiPriority w:val="39"/>
    <w:pPr>
      <w:spacing w:before="0"/>
      <w:ind w:left="1440"/>
    </w:pPr>
  </w:style>
  <w:style w:type="paragraph" w:styleId="a5">
    <w:name w:val="table of figures"/>
    <w:basedOn w:val="a"/>
    <w:next w:val="a"/>
    <w:uiPriority w:val="99"/>
    <w:pPr>
      <w:tabs>
        <w:tab w:val="left" w:pos="1368"/>
        <w:tab w:val="left" w:pos="1440"/>
        <w:tab w:val="right" w:leader="dot" w:pos="8640"/>
      </w:tabs>
      <w:spacing w:before="240"/>
      <w:ind w:left="1440" w:right="720" w:hanging="1440"/>
    </w:pPr>
    <w:rPr>
      <w:rFonts w:ascii="Times" w:hAnsi="Times"/>
      <w:caps/>
    </w:rPr>
  </w:style>
  <w:style w:type="paragraph" w:styleId="a6">
    <w:name w:val="footer"/>
    <w:basedOn w:val="a"/>
    <w:link w:val="Char"/>
    <w:pPr>
      <w:tabs>
        <w:tab w:val="center" w:pos="4320"/>
        <w:tab w:val="right" w:pos="8640"/>
      </w:tabs>
    </w:pPr>
  </w:style>
  <w:style w:type="paragraph" w:styleId="41">
    <w:name w:val="toc 4"/>
    <w:basedOn w:val="30"/>
    <w:next w:val="a"/>
    <w:uiPriority w:val="39"/>
    <w:pPr>
      <w:ind w:left="2160"/>
    </w:pPr>
  </w:style>
  <w:style w:type="paragraph" w:styleId="50">
    <w:name w:val="toc 5"/>
    <w:basedOn w:val="41"/>
    <w:next w:val="a"/>
    <w:uiPriority w:val="39"/>
    <w:pPr>
      <w:ind w:left="2880"/>
    </w:pPr>
  </w:style>
  <w:style w:type="paragraph" w:styleId="11">
    <w:name w:val="index 1"/>
    <w:basedOn w:val="a"/>
    <w:next w:val="a"/>
    <w:semiHidden/>
    <w:pPr>
      <w:tabs>
        <w:tab w:val="right" w:pos="3960"/>
      </w:tabs>
      <w:ind w:left="547" w:hanging="547"/>
    </w:pPr>
    <w:rPr>
      <w:sz w:val="20"/>
    </w:rPr>
  </w:style>
  <w:style w:type="paragraph" w:styleId="22">
    <w:name w:val="index 2"/>
    <w:basedOn w:val="11"/>
    <w:next w:val="a"/>
    <w:semiHidden/>
    <w:pPr>
      <w:ind w:left="720" w:hanging="540"/>
    </w:pPr>
  </w:style>
  <w:style w:type="paragraph" w:styleId="31">
    <w:name w:val="index 3"/>
    <w:basedOn w:val="22"/>
    <w:next w:val="a"/>
    <w:semiHidden/>
    <w:pPr>
      <w:ind w:left="1022" w:hanging="547"/>
    </w:pPr>
  </w:style>
  <w:style w:type="paragraph" w:styleId="42">
    <w:name w:val="index 4"/>
    <w:basedOn w:val="31"/>
    <w:next w:val="a"/>
    <w:semiHidden/>
    <w:pPr>
      <w:ind w:left="960" w:hanging="240"/>
    </w:pPr>
  </w:style>
  <w:style w:type="paragraph" w:styleId="51">
    <w:name w:val="index 5"/>
    <w:basedOn w:val="42"/>
    <w:next w:val="a"/>
    <w:semiHidden/>
    <w:pPr>
      <w:ind w:left="1200"/>
    </w:pPr>
  </w:style>
  <w:style w:type="paragraph" w:styleId="60">
    <w:name w:val="index 6"/>
    <w:basedOn w:val="51"/>
    <w:next w:val="a"/>
    <w:semiHidden/>
    <w:pPr>
      <w:ind w:left="1440"/>
    </w:pPr>
  </w:style>
  <w:style w:type="paragraph" w:styleId="7">
    <w:name w:val="index 7"/>
    <w:basedOn w:val="60"/>
    <w:next w:val="a"/>
    <w:semiHidden/>
    <w:pPr>
      <w:ind w:left="1680"/>
    </w:pPr>
  </w:style>
  <w:style w:type="paragraph" w:styleId="8">
    <w:name w:val="index 8"/>
    <w:basedOn w:val="7"/>
    <w:next w:val="a"/>
    <w:semiHidden/>
    <w:pPr>
      <w:ind w:left="1920"/>
    </w:pPr>
  </w:style>
  <w:style w:type="paragraph" w:styleId="a7">
    <w:name w:val="Body Text Indent"/>
    <w:basedOn w:val="a"/>
    <w:pPr>
      <w:spacing w:after="120"/>
      <w:ind w:left="360"/>
    </w:pPr>
  </w:style>
  <w:style w:type="paragraph" w:styleId="a8">
    <w:name w:val="footnote text"/>
    <w:basedOn w:val="a"/>
    <w:link w:val="Char0"/>
    <w:pPr>
      <w:spacing w:line="200" w:lineRule="atLeast"/>
      <w:ind w:firstLine="720"/>
      <w:jc w:val="both"/>
    </w:pPr>
    <w:rPr>
      <w:sz w:val="20"/>
    </w:rPr>
  </w:style>
  <w:style w:type="paragraph" w:styleId="a9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61">
    <w:name w:val="toc 6"/>
    <w:basedOn w:val="50"/>
    <w:next w:val="a"/>
    <w:uiPriority w:val="39"/>
    <w:pPr>
      <w:ind w:left="4320"/>
    </w:pPr>
  </w:style>
  <w:style w:type="paragraph" w:customStyle="1" w:styleId="Indented">
    <w:name w:val="*¶ Indented"/>
    <w:basedOn w:val="a"/>
    <w:link w:val="IndentedChar1"/>
    <w:pPr>
      <w:spacing w:line="480" w:lineRule="atLeast"/>
      <w:ind w:firstLine="720"/>
      <w:jc w:val="both"/>
    </w:pPr>
  </w:style>
  <w:style w:type="paragraph" w:customStyle="1" w:styleId="Continuednoindent">
    <w:name w:val="*¶ Continued (no indent)"/>
    <w:basedOn w:val="Indented"/>
    <w:pPr>
      <w:ind w:firstLine="0"/>
    </w:pPr>
  </w:style>
  <w:style w:type="paragraph" w:customStyle="1" w:styleId="BlockQuoteIndented">
    <w:name w:val="*Block Quote: ¶ Indented"/>
    <w:basedOn w:val="a"/>
    <w:pPr>
      <w:spacing w:before="240"/>
      <w:ind w:left="720" w:right="720" w:firstLine="720"/>
      <w:jc w:val="both"/>
    </w:pPr>
  </w:style>
  <w:style w:type="paragraph" w:customStyle="1" w:styleId="BlockQuote">
    <w:name w:val="*Block Quote"/>
    <w:basedOn w:val="BlockQuoteIndented"/>
    <w:next w:val="BlockQuoteIndented"/>
    <w:pPr>
      <w:ind w:firstLine="0"/>
    </w:pPr>
  </w:style>
  <w:style w:type="paragraph" w:customStyle="1" w:styleId="HeadingFigure">
    <w:name w:val="*Heading: Figure"/>
    <w:basedOn w:val="a"/>
    <w:pPr>
      <w:keepLines/>
      <w:spacing w:before="480"/>
      <w:ind w:left="1080" w:right="1080"/>
      <w:jc w:val="center"/>
    </w:pPr>
    <w:rPr>
      <w:b/>
      <w:caps/>
    </w:rPr>
  </w:style>
  <w:style w:type="paragraph" w:customStyle="1" w:styleId="Heading4th-Level">
    <w:name w:val="*Heading: 4th-Level"/>
    <w:basedOn w:val="Heading1st-Level"/>
    <w:next w:val="Indented"/>
    <w:link w:val="Heading4th-LevelChar"/>
    <w:autoRedefine/>
    <w:rsid w:val="006F53C3"/>
    <w:pPr>
      <w:ind w:left="0" w:right="3600"/>
      <w:jc w:val="left"/>
      <w:outlineLvl w:val="5"/>
    </w:pPr>
    <w:rPr>
      <w:rFonts w:ascii="HY신명조"/>
      <w:i w:val="0"/>
    </w:rPr>
  </w:style>
  <w:style w:type="paragraph" w:customStyle="1" w:styleId="Heading1st-Level">
    <w:name w:val="*Heading: 1st-Level"/>
    <w:basedOn w:val="a"/>
    <w:next w:val="Indented"/>
    <w:link w:val="Heading1st-LevelChar"/>
    <w:autoRedefine/>
    <w:rsid w:val="006D3A59"/>
    <w:pPr>
      <w:keepNext/>
      <w:spacing w:before="720"/>
      <w:ind w:left="1080" w:right="1080"/>
      <w:jc w:val="center"/>
      <w:outlineLvl w:val="2"/>
    </w:pPr>
    <w:rPr>
      <w:b/>
      <w:i/>
      <w:szCs w:val="24"/>
      <w:lang w:eastAsia="ko-KR"/>
    </w:rPr>
  </w:style>
  <w:style w:type="paragraph" w:customStyle="1" w:styleId="Heading3rd-Level">
    <w:name w:val="*Heading: 3rd-Level"/>
    <w:basedOn w:val="Heading1st-Level"/>
    <w:next w:val="Indented"/>
    <w:link w:val="Heading3rd-LevelChar"/>
    <w:autoRedefine/>
    <w:rsid w:val="004108E7"/>
    <w:pPr>
      <w:ind w:left="0" w:right="3600"/>
      <w:jc w:val="left"/>
      <w:outlineLvl w:val="4"/>
    </w:pPr>
    <w:rPr>
      <w:lang w:val="ko-KR"/>
    </w:rPr>
  </w:style>
  <w:style w:type="paragraph" w:customStyle="1" w:styleId="Heading2nd-Level">
    <w:name w:val="*Heading: 2nd-Level"/>
    <w:basedOn w:val="Heading1st-Level"/>
    <w:next w:val="Indented"/>
    <w:autoRedefine/>
    <w:rsid w:val="004108E7"/>
    <w:pPr>
      <w:outlineLvl w:val="3"/>
    </w:pPr>
    <w:rPr>
      <w:i w:val="0"/>
    </w:rPr>
  </w:style>
  <w:style w:type="paragraph" w:customStyle="1" w:styleId="HeadingMain">
    <w:name w:val="*Heading: Main"/>
    <w:basedOn w:val="a"/>
    <w:next w:val="Indented"/>
    <w:link w:val="HeadingMainChar"/>
    <w:pPr>
      <w:keepLines/>
      <w:spacing w:after="480"/>
      <w:ind w:left="1080" w:right="1080"/>
      <w:jc w:val="center"/>
      <w:outlineLvl w:val="1"/>
    </w:pPr>
    <w:rPr>
      <w:b/>
      <w:caps/>
    </w:rPr>
  </w:style>
  <w:style w:type="paragraph" w:customStyle="1" w:styleId="HeadingMap">
    <w:name w:val="*Heading: Map"/>
    <w:basedOn w:val="HeadingFigure"/>
    <w:pPr>
      <w:spacing w:before="240"/>
    </w:pPr>
  </w:style>
  <w:style w:type="paragraph" w:customStyle="1" w:styleId="HeadingTable">
    <w:name w:val="*Heading: Table"/>
    <w:basedOn w:val="a"/>
    <w:next w:val="a"/>
    <w:link w:val="HeadingTableChar"/>
    <w:pPr>
      <w:keepNext/>
      <w:keepLines/>
      <w:spacing w:before="720"/>
      <w:ind w:left="1080" w:right="1080"/>
      <w:jc w:val="center"/>
    </w:pPr>
    <w:rPr>
      <w:b/>
      <w:caps/>
    </w:rPr>
  </w:style>
  <w:style w:type="paragraph" w:customStyle="1" w:styleId="SpaceAfterTable">
    <w:name w:val="*Space After Table"/>
    <w:basedOn w:val="a"/>
    <w:rsid w:val="00436C85"/>
    <w:pPr>
      <w:spacing w:after="480"/>
    </w:pPr>
  </w:style>
  <w:style w:type="paragraph" w:customStyle="1" w:styleId="ListBulleted">
    <w:name w:val="*List: Bulleted"/>
    <w:basedOn w:val="a"/>
    <w:pPr>
      <w:numPr>
        <w:numId w:val="2"/>
      </w:numPr>
      <w:spacing w:before="240"/>
      <w:ind w:right="720"/>
      <w:jc w:val="both"/>
    </w:pPr>
  </w:style>
  <w:style w:type="paragraph" w:customStyle="1" w:styleId="ListNumberedLtFlush">
    <w:name w:val="*List: Numbered/Lt Flush"/>
    <w:basedOn w:val="ListNumberedIndented"/>
    <w:link w:val="ListNumberedLtFlushChar"/>
    <w:pPr>
      <w:numPr>
        <w:numId w:val="3"/>
      </w:numPr>
    </w:pPr>
  </w:style>
  <w:style w:type="paragraph" w:customStyle="1" w:styleId="ListNumberedIndented">
    <w:name w:val="*List: Numbered/Indented"/>
    <w:basedOn w:val="32"/>
    <w:pPr>
      <w:numPr>
        <w:numId w:val="4"/>
      </w:numPr>
      <w:spacing w:before="240"/>
      <w:jc w:val="both"/>
    </w:pPr>
  </w:style>
  <w:style w:type="paragraph" w:customStyle="1" w:styleId="Abbreviations">
    <w:name w:val="*Abbreviations"/>
    <w:basedOn w:val="a"/>
    <w:next w:val="a"/>
    <w:pPr>
      <w:spacing w:before="240"/>
      <w:ind w:left="1440" w:hanging="1440"/>
    </w:pPr>
  </w:style>
  <w:style w:type="paragraph" w:customStyle="1" w:styleId="TitlePgTextDedication">
    <w:name w:val="*Title Pg Text &amp; Dedication"/>
    <w:basedOn w:val="a"/>
    <w:pPr>
      <w:tabs>
        <w:tab w:val="right" w:pos="8640"/>
      </w:tabs>
      <w:spacing w:line="480" w:lineRule="atLeast"/>
      <w:jc w:val="center"/>
    </w:pPr>
  </w:style>
  <w:style w:type="paragraph" w:customStyle="1" w:styleId="GlossaryTerms">
    <w:name w:val="*Glossary Terms"/>
    <w:basedOn w:val="a"/>
    <w:pPr>
      <w:spacing w:before="240"/>
      <w:ind w:left="1620" w:hanging="1620"/>
    </w:pPr>
  </w:style>
  <w:style w:type="paragraph" w:customStyle="1" w:styleId="BiblioAuthor">
    <w:name w:val="*Biblio: Author"/>
    <w:basedOn w:val="a"/>
    <w:next w:val="BiblioEntry"/>
    <w:link w:val="BiblioAuthorChar"/>
    <w:pPr>
      <w:keepNext/>
      <w:spacing w:before="240"/>
    </w:pPr>
  </w:style>
  <w:style w:type="paragraph" w:customStyle="1" w:styleId="BiblioEntry">
    <w:name w:val="*Biblio: Entry"/>
    <w:basedOn w:val="a"/>
    <w:link w:val="BiblioEntryChar"/>
    <w:pPr>
      <w:tabs>
        <w:tab w:val="left" w:pos="270"/>
      </w:tabs>
      <w:spacing w:after="240"/>
      <w:ind w:left="1426" w:hanging="994"/>
    </w:pPr>
  </w:style>
  <w:style w:type="paragraph" w:customStyle="1" w:styleId="CitationFigureMapTable">
    <w:name w:val="*Citation: Figure/Map/Table"/>
    <w:basedOn w:val="a"/>
    <w:pPr>
      <w:jc w:val="center"/>
    </w:pPr>
  </w:style>
  <w:style w:type="paragraph" w:customStyle="1" w:styleId="FiguresMaps">
    <w:name w:val="*Figures/Maps"/>
    <w:basedOn w:val="a"/>
    <w:pPr>
      <w:spacing w:before="960"/>
      <w:jc w:val="center"/>
    </w:pPr>
  </w:style>
  <w:style w:type="paragraph" w:customStyle="1" w:styleId="HeadingPartI">
    <w:name w:val="*Heading: Part I"/>
    <w:aliases w:val="etc."/>
    <w:basedOn w:val="HeadingMain"/>
    <w:pPr>
      <w:outlineLvl w:val="0"/>
    </w:pPr>
  </w:style>
  <w:style w:type="paragraph" w:customStyle="1" w:styleId="HeadingTITLE">
    <w:name w:val="*Heading: TITLE"/>
    <w:basedOn w:val="HeadingMain"/>
    <w:pPr>
      <w:spacing w:after="0"/>
      <w:ind w:left="720" w:right="720"/>
      <w:outlineLvl w:val="0"/>
    </w:pPr>
  </w:style>
  <w:style w:type="paragraph" w:styleId="aa">
    <w:name w:val="header"/>
    <w:basedOn w:val="a"/>
    <w:link w:val="Char1"/>
    <w:uiPriority w:val="99"/>
    <w:pPr>
      <w:tabs>
        <w:tab w:val="center" w:pos="4320"/>
        <w:tab w:val="right" w:pos="8640"/>
      </w:tabs>
    </w:pPr>
  </w:style>
  <w:style w:type="paragraph" w:styleId="70">
    <w:name w:val="toc 7"/>
    <w:basedOn w:val="a"/>
    <w:next w:val="a"/>
    <w:autoRedefine/>
    <w:uiPriority w:val="39"/>
    <w:pPr>
      <w:ind w:left="1440"/>
    </w:pPr>
  </w:style>
  <w:style w:type="paragraph" w:styleId="80">
    <w:name w:val="toc 8"/>
    <w:basedOn w:val="a"/>
    <w:next w:val="a"/>
    <w:autoRedefine/>
    <w:uiPriority w:val="39"/>
    <w:pPr>
      <w:ind w:left="1680"/>
    </w:pPr>
  </w:style>
  <w:style w:type="paragraph" w:styleId="9">
    <w:name w:val="toc 9"/>
    <w:basedOn w:val="a"/>
    <w:next w:val="a"/>
    <w:autoRedefine/>
    <w:uiPriority w:val="39"/>
    <w:pPr>
      <w:ind w:left="1920"/>
    </w:pPr>
  </w:style>
  <w:style w:type="character" w:styleId="ab">
    <w:name w:val="Hyperlink"/>
    <w:uiPriority w:val="99"/>
    <w:rPr>
      <w:color w:val="0000FF"/>
      <w:u w:val="single"/>
    </w:rPr>
  </w:style>
  <w:style w:type="paragraph" w:styleId="ac">
    <w:name w:val="Body Text"/>
    <w:basedOn w:val="a"/>
    <w:pPr>
      <w:spacing w:after="120"/>
    </w:pPr>
  </w:style>
  <w:style w:type="character" w:styleId="ad">
    <w:name w:val="FollowedHyperlink"/>
    <w:rPr>
      <w:color w:val="800080"/>
      <w:u w:val="single"/>
    </w:rPr>
  </w:style>
  <w:style w:type="paragraph" w:customStyle="1" w:styleId="BlockQuotecontIndented">
    <w:name w:val="*Block Quote cont.: ¶ Indented"/>
    <w:basedOn w:val="BlockQuoteIndented"/>
    <w:next w:val="BlockQuoteIndented"/>
    <w:pPr>
      <w:spacing w:before="0"/>
    </w:pPr>
  </w:style>
  <w:style w:type="paragraph" w:styleId="4">
    <w:name w:val="List Number 4"/>
    <w:basedOn w:val="a"/>
    <w:pPr>
      <w:numPr>
        <w:numId w:val="1"/>
      </w:numPr>
    </w:pPr>
  </w:style>
  <w:style w:type="paragraph" w:styleId="32">
    <w:name w:val="List Number 3"/>
    <w:basedOn w:val="a"/>
  </w:style>
  <w:style w:type="paragraph" w:customStyle="1" w:styleId="SpaceAfterFigureTableMap">
    <w:name w:val="*Space After Figure/Table/Map"/>
    <w:basedOn w:val="a"/>
    <w:autoRedefine/>
    <w:rsid w:val="00436C85"/>
    <w:pPr>
      <w:numPr>
        <w:numId w:val="7"/>
      </w:numPr>
    </w:pPr>
    <w:rPr>
      <w:sz w:val="20"/>
      <w:lang w:eastAsia="ko-KR"/>
    </w:rPr>
  </w:style>
  <w:style w:type="paragraph" w:styleId="ae">
    <w:name w:val="Block Text"/>
    <w:basedOn w:val="a"/>
    <w:pPr>
      <w:widowControl w:val="0"/>
      <w:adjustRightInd w:val="0"/>
      <w:spacing w:line="240" w:lineRule="auto"/>
      <w:ind w:left="720" w:right="720"/>
    </w:pPr>
    <w:rPr>
      <w:szCs w:val="24"/>
      <w:lang w:val="es-MX"/>
    </w:rPr>
  </w:style>
  <w:style w:type="paragraph" w:customStyle="1" w:styleId="Vitaparagraph">
    <w:name w:val="*Vita paragraph"/>
    <w:basedOn w:val="Indented"/>
    <w:pPr>
      <w:spacing w:line="240" w:lineRule="atLeast"/>
    </w:pPr>
  </w:style>
  <w:style w:type="character" w:customStyle="1" w:styleId="IndentedChar">
    <w:name w:val="*¶ Indented Char"/>
    <w:rPr>
      <w:rFonts w:eastAsia="바탕"/>
      <w:noProof w:val="0"/>
      <w:sz w:val="24"/>
      <w:lang w:val="en-US" w:eastAsia="en-US" w:bidi="ar-SA"/>
    </w:rPr>
  </w:style>
  <w:style w:type="character" w:customStyle="1" w:styleId="BlockQuoteIndentedChar">
    <w:name w:val="*Block Quote: ¶ Indented Char"/>
    <w:rPr>
      <w:rFonts w:eastAsia="바탕"/>
      <w:noProof w:val="0"/>
      <w:sz w:val="24"/>
      <w:lang w:val="en-US" w:eastAsia="en-US" w:bidi="ar-SA"/>
    </w:rPr>
  </w:style>
  <w:style w:type="character" w:customStyle="1" w:styleId="BlockQuoteChar">
    <w:name w:val="*Block Quote Char"/>
    <w:rPr>
      <w:rFonts w:eastAsia="바탕"/>
      <w:noProof w:val="0"/>
      <w:sz w:val="24"/>
      <w:lang w:val="en-US" w:eastAsia="en-US" w:bidi="ar-SA"/>
    </w:rPr>
  </w:style>
  <w:style w:type="paragraph" w:customStyle="1" w:styleId="12">
    <w:name w:val="풍선 도움말 텍스트1"/>
    <w:basedOn w:val="a"/>
    <w:semiHidden/>
    <w:rPr>
      <w:rFonts w:ascii="Arial" w:eastAsia="돋움" w:hAnsi="Arial"/>
      <w:sz w:val="18"/>
      <w:szCs w:val="18"/>
    </w:rPr>
  </w:style>
  <w:style w:type="paragraph" w:customStyle="1" w:styleId="QuoteIndented">
    <w:name w:val="*Quote: ¶ Indented"/>
    <w:basedOn w:val="a"/>
    <w:rsid w:val="004E6E3C"/>
    <w:pPr>
      <w:spacing w:before="240"/>
      <w:ind w:left="720" w:right="720" w:firstLine="720"/>
      <w:jc w:val="both"/>
    </w:pPr>
  </w:style>
  <w:style w:type="paragraph" w:customStyle="1" w:styleId="QuoteContinuednoindent">
    <w:name w:val="*Quote: ¶ Continued (no indent)"/>
    <w:basedOn w:val="QuoteIndented"/>
    <w:next w:val="QuoteIndented"/>
    <w:rsid w:val="004E6E3C"/>
    <w:pPr>
      <w:ind w:firstLine="0"/>
    </w:pPr>
  </w:style>
  <w:style w:type="paragraph" w:customStyle="1" w:styleId="BiblioEntry0">
    <w:name w:val="스타일 *Biblio: Entry + 밑줄"/>
    <w:basedOn w:val="BiblioEntry"/>
    <w:link w:val="BiblioEntryChar0"/>
    <w:autoRedefine/>
    <w:rsid w:val="00EA4E03"/>
    <w:rPr>
      <w:i/>
      <w:szCs w:val="24"/>
    </w:rPr>
  </w:style>
  <w:style w:type="character" w:customStyle="1" w:styleId="BiblioEntryChar">
    <w:name w:val="*Biblio: Entry Char"/>
    <w:link w:val="BiblioEntry"/>
    <w:rsid w:val="00EA4E03"/>
    <w:rPr>
      <w:rFonts w:eastAsia="바탕"/>
      <w:sz w:val="24"/>
      <w:lang w:val="en-US" w:eastAsia="en-US" w:bidi="ar-SA"/>
    </w:rPr>
  </w:style>
  <w:style w:type="character" w:customStyle="1" w:styleId="BiblioEntryChar0">
    <w:name w:val="스타일 *Biblio: Entry + 밑줄 Char"/>
    <w:link w:val="BiblioEntry0"/>
    <w:rsid w:val="00EA4E03"/>
    <w:rPr>
      <w:rFonts w:eastAsia="바탕"/>
      <w:i/>
      <w:sz w:val="24"/>
      <w:szCs w:val="24"/>
      <w:lang w:val="en-US" w:eastAsia="en-US" w:bidi="ar-SA"/>
    </w:rPr>
  </w:style>
  <w:style w:type="paragraph" w:customStyle="1" w:styleId="HeadingTITLE049036">
    <w:name w:val="스타일 *Heading: TITLE + 왼쪽:  0.49&quot; 오른쪽:  0.36&quot;"/>
    <w:basedOn w:val="HeadingTITLE"/>
    <w:autoRedefine/>
    <w:rsid w:val="00EA4E03"/>
    <w:pPr>
      <w:ind w:left="0" w:right="0"/>
    </w:pPr>
    <w:rPr>
      <w:rFonts w:cs="바탕"/>
      <w:bCs/>
    </w:rPr>
  </w:style>
  <w:style w:type="paragraph" w:customStyle="1" w:styleId="Indented0">
    <w:name w:val="스타일 *¶ Indented + 굵게"/>
    <w:basedOn w:val="Indented"/>
    <w:link w:val="IndentedChar0"/>
    <w:autoRedefine/>
    <w:rsid w:val="00CA33EC"/>
    <w:rPr>
      <w:b/>
      <w:bCs/>
      <w:i/>
    </w:rPr>
  </w:style>
  <w:style w:type="character" w:customStyle="1" w:styleId="IndentedChar1">
    <w:name w:val="*¶ Indented Char1"/>
    <w:link w:val="Indented"/>
    <w:rsid w:val="00CA33EC"/>
    <w:rPr>
      <w:rFonts w:eastAsia="바탕"/>
      <w:sz w:val="24"/>
      <w:lang w:val="en-US" w:eastAsia="en-US" w:bidi="ar-SA"/>
    </w:rPr>
  </w:style>
  <w:style w:type="character" w:customStyle="1" w:styleId="IndentedChar0">
    <w:name w:val="스타일 *¶ Indented + 굵게 Char"/>
    <w:link w:val="Indented0"/>
    <w:rsid w:val="00CA33EC"/>
    <w:rPr>
      <w:rFonts w:eastAsia="바탕"/>
      <w:b/>
      <w:bCs/>
      <w:i/>
      <w:sz w:val="24"/>
      <w:lang w:val="en-US" w:eastAsia="en-US" w:bidi="ar-SA"/>
    </w:rPr>
  </w:style>
  <w:style w:type="paragraph" w:customStyle="1" w:styleId="HeadingTITLE0490361">
    <w:name w:val="스타일 *Heading: TITLE + 왼쪽:  0.49&quot; 오른쪽:  0.36&quot;1"/>
    <w:basedOn w:val="HeadingTITLE"/>
    <w:autoRedefine/>
    <w:rsid w:val="008F3CE3"/>
    <w:rPr>
      <w:rFonts w:cs="바탕"/>
      <w:bCs/>
    </w:rPr>
  </w:style>
  <w:style w:type="paragraph" w:customStyle="1" w:styleId="Heading-Main">
    <w:name w:val="Heading-Main"/>
    <w:basedOn w:val="1"/>
    <w:link w:val="Heading-MainChar"/>
    <w:rsid w:val="00CC56A7"/>
    <w:pPr>
      <w:autoSpaceDE/>
      <w:autoSpaceDN/>
      <w:spacing w:line="240" w:lineRule="auto"/>
      <w:ind w:left="1080" w:right="1080"/>
      <w:outlineLvl w:val="9"/>
    </w:pPr>
    <w:rPr>
      <w:lang w:eastAsia="ko-KR"/>
    </w:rPr>
  </w:style>
  <w:style w:type="paragraph" w:customStyle="1" w:styleId="Indented1">
    <w:name w:val="스타일 *¶ Indented + 굵게 모두 대문자"/>
    <w:basedOn w:val="Indented"/>
    <w:rsid w:val="00CC56A7"/>
    <w:pPr>
      <w:spacing w:line="384" w:lineRule="auto"/>
    </w:pPr>
    <w:rPr>
      <w:b/>
      <w:bCs/>
      <w:caps/>
      <w:szCs w:val="24"/>
      <w:lang w:eastAsia="ko-KR"/>
    </w:rPr>
  </w:style>
  <w:style w:type="paragraph" w:customStyle="1" w:styleId="ListNumberedLtFlush0">
    <w:name w:val="스타일 *List: Numbered/Lt Flush + 굵게"/>
    <w:basedOn w:val="ListNumberedLtFlush"/>
    <w:link w:val="ListNumberedLtFlushChar0"/>
    <w:rsid w:val="00CC56A7"/>
    <w:pPr>
      <w:numPr>
        <w:numId w:val="0"/>
      </w:numPr>
      <w:tabs>
        <w:tab w:val="num" w:pos="360"/>
      </w:tabs>
      <w:spacing w:line="384" w:lineRule="auto"/>
      <w:ind w:left="1094" w:hanging="187"/>
      <w:jc w:val="left"/>
    </w:pPr>
    <w:rPr>
      <w:b/>
      <w:bCs/>
    </w:rPr>
  </w:style>
  <w:style w:type="character" w:customStyle="1" w:styleId="ListNumberedLtFlushChar">
    <w:name w:val="*List: Numbered/Lt Flush Char"/>
    <w:link w:val="ListNumberedLtFlush"/>
    <w:rsid w:val="00CC56A7"/>
    <w:rPr>
      <w:rFonts w:eastAsia="바탕"/>
      <w:sz w:val="24"/>
      <w:lang w:val="en-US" w:eastAsia="en-US" w:bidi="ar-SA"/>
    </w:rPr>
  </w:style>
  <w:style w:type="character" w:customStyle="1" w:styleId="ListNumberedLtFlushChar0">
    <w:name w:val="스타일 *List: Numbered/Lt Flush + 굵게 Char"/>
    <w:link w:val="ListNumberedLtFlush0"/>
    <w:rsid w:val="00CC56A7"/>
    <w:rPr>
      <w:rFonts w:eastAsia="바탕"/>
      <w:b/>
      <w:bCs/>
      <w:sz w:val="24"/>
      <w:lang w:val="en-US" w:eastAsia="en-US" w:bidi="ar-SA"/>
    </w:rPr>
  </w:style>
  <w:style w:type="paragraph" w:styleId="af">
    <w:name w:val="Normal (Web)"/>
    <w:basedOn w:val="a"/>
    <w:rsid w:val="00CC56A7"/>
    <w:pPr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szCs w:val="24"/>
      <w:lang w:eastAsia="ko-KR"/>
    </w:rPr>
  </w:style>
  <w:style w:type="paragraph" w:customStyle="1" w:styleId="ContinuednoindentChar">
    <w:name w:val="*¶ Continued (no indent) Char"/>
    <w:basedOn w:val="a"/>
    <w:rsid w:val="00CC56A7"/>
    <w:pPr>
      <w:spacing w:line="480" w:lineRule="atLeast"/>
      <w:jc w:val="both"/>
    </w:pPr>
  </w:style>
  <w:style w:type="character" w:customStyle="1" w:styleId="IndentedCharChar">
    <w:name w:val="*¶ Indented Char Char"/>
    <w:rsid w:val="00CC56A7"/>
    <w:rPr>
      <w:rFonts w:eastAsia="바탕"/>
      <w:sz w:val="24"/>
      <w:lang w:val="en-US" w:eastAsia="en-US" w:bidi="ar-SA"/>
    </w:rPr>
  </w:style>
  <w:style w:type="character" w:customStyle="1" w:styleId="ContinuednoindentCharChar">
    <w:name w:val="*¶ Continued (no indent) Char Char"/>
    <w:rsid w:val="00CC56A7"/>
    <w:rPr>
      <w:rFonts w:eastAsia="바탕"/>
      <w:noProof w:val="0"/>
      <w:sz w:val="24"/>
      <w:lang w:val="en-US" w:eastAsia="en-US" w:bidi="ar-SA"/>
    </w:rPr>
  </w:style>
  <w:style w:type="paragraph" w:customStyle="1" w:styleId="13">
    <w:name w:val="인용1"/>
    <w:basedOn w:val="a"/>
    <w:qFormat/>
    <w:rsid w:val="00CC56A7"/>
    <w:pPr>
      <w:tabs>
        <w:tab w:val="left" w:pos="1440"/>
      </w:tabs>
      <w:overflowPunct w:val="0"/>
      <w:adjustRightInd w:val="0"/>
      <w:spacing w:line="240" w:lineRule="auto"/>
      <w:ind w:left="720" w:right="720"/>
      <w:jc w:val="both"/>
      <w:textAlignment w:val="baseline"/>
    </w:pPr>
    <w:rPr>
      <w:rFonts w:eastAsia="바탕체"/>
      <w:lang w:eastAsia="zh-CN"/>
    </w:rPr>
  </w:style>
  <w:style w:type="paragraph" w:customStyle="1" w:styleId="-NotIndented">
    <w:name w:val="¶ - Not Indented"/>
    <w:basedOn w:val="a"/>
    <w:rsid w:val="00CC56A7"/>
    <w:pPr>
      <w:autoSpaceDE/>
      <w:autoSpaceDN/>
      <w:spacing w:line="480" w:lineRule="atLeast"/>
      <w:jc w:val="both"/>
    </w:pPr>
    <w:rPr>
      <w:lang w:eastAsia="ko-KR"/>
    </w:rPr>
  </w:style>
  <w:style w:type="paragraph" w:customStyle="1" w:styleId="-Indented">
    <w:name w:val="¶ - Indented"/>
    <w:basedOn w:val="a"/>
    <w:rsid w:val="00CC56A7"/>
    <w:pPr>
      <w:autoSpaceDE/>
      <w:autoSpaceDN/>
      <w:spacing w:line="480" w:lineRule="atLeast"/>
      <w:ind w:firstLine="720"/>
      <w:jc w:val="both"/>
    </w:pPr>
    <w:rPr>
      <w:lang w:eastAsia="ko-KR"/>
    </w:rPr>
  </w:style>
  <w:style w:type="paragraph" w:customStyle="1" w:styleId="Quote-1st">
    <w:name w:val="Quote - 1st ¶"/>
    <w:basedOn w:val="a"/>
    <w:link w:val="Quote-1stChar"/>
    <w:rsid w:val="00CC56A7"/>
    <w:pPr>
      <w:autoSpaceDE/>
      <w:autoSpaceDN/>
      <w:spacing w:before="240"/>
      <w:ind w:left="720" w:right="720"/>
      <w:jc w:val="both"/>
    </w:pPr>
    <w:rPr>
      <w:lang w:eastAsia="ko-KR"/>
    </w:rPr>
  </w:style>
  <w:style w:type="paragraph" w:customStyle="1" w:styleId="Heading-Figure">
    <w:name w:val="Heading-Figure"/>
    <w:basedOn w:val="a"/>
    <w:rsid w:val="00CC56A7"/>
    <w:pPr>
      <w:keepLines/>
      <w:autoSpaceDE/>
      <w:autoSpaceDN/>
      <w:spacing w:before="240" w:after="480" w:line="240" w:lineRule="auto"/>
      <w:ind w:left="1080" w:right="1080"/>
      <w:jc w:val="center"/>
    </w:pPr>
    <w:rPr>
      <w:b/>
      <w:caps/>
      <w:lang w:eastAsia="ko-KR"/>
    </w:rPr>
  </w:style>
  <w:style w:type="paragraph" w:customStyle="1" w:styleId="Heading-1stLevel">
    <w:name w:val="Heading-1st Level"/>
    <w:basedOn w:val="a"/>
    <w:rsid w:val="00CC56A7"/>
    <w:pPr>
      <w:keepNext/>
      <w:autoSpaceDE/>
      <w:autoSpaceDN/>
      <w:spacing w:before="720" w:line="240" w:lineRule="auto"/>
      <w:ind w:left="1080" w:right="1080"/>
      <w:jc w:val="center"/>
    </w:pPr>
    <w:rPr>
      <w:b/>
      <w:i/>
      <w:lang w:eastAsia="ko-KR"/>
    </w:rPr>
  </w:style>
  <w:style w:type="paragraph" w:customStyle="1" w:styleId="Heading-2ndLevel">
    <w:name w:val="Heading-2nd Level"/>
    <w:basedOn w:val="Heading-1stLevel"/>
    <w:rsid w:val="00CC56A7"/>
    <w:rPr>
      <w:i w:val="0"/>
    </w:rPr>
  </w:style>
  <w:style w:type="paragraph" w:customStyle="1" w:styleId="Heading-3rdLevel">
    <w:name w:val="Heading-3rd Level"/>
    <w:basedOn w:val="a"/>
    <w:rsid w:val="00CC56A7"/>
    <w:pPr>
      <w:keepNext/>
      <w:autoSpaceDE/>
      <w:autoSpaceDN/>
      <w:spacing w:before="720" w:line="240" w:lineRule="auto"/>
      <w:ind w:right="3600"/>
    </w:pPr>
    <w:rPr>
      <w:b/>
      <w:i/>
      <w:lang w:eastAsia="ko-KR"/>
    </w:rPr>
  </w:style>
  <w:style w:type="paragraph" w:customStyle="1" w:styleId="IndentedCharCharChar">
    <w:name w:val="*¶ Indented Char Char Char"/>
    <w:basedOn w:val="a"/>
    <w:rsid w:val="00CC56A7"/>
    <w:pPr>
      <w:spacing w:line="480" w:lineRule="atLeast"/>
      <w:ind w:firstLine="720"/>
      <w:jc w:val="both"/>
    </w:pPr>
  </w:style>
  <w:style w:type="paragraph" w:customStyle="1" w:styleId="Quote-2nd">
    <w:name w:val="Quote - 2nd ¶"/>
    <w:basedOn w:val="a"/>
    <w:rsid w:val="00CC56A7"/>
    <w:pPr>
      <w:autoSpaceDE/>
      <w:autoSpaceDN/>
      <w:ind w:left="720" w:right="720" w:firstLine="720"/>
      <w:jc w:val="both"/>
    </w:pPr>
    <w:rPr>
      <w:lang w:eastAsia="ko-KR"/>
    </w:rPr>
  </w:style>
  <w:style w:type="paragraph" w:customStyle="1" w:styleId="Footnote">
    <w:name w:val="Footnote"/>
    <w:basedOn w:val="IndentedCharCharChar"/>
    <w:rsid w:val="00CC56A7"/>
    <w:rPr>
      <w:lang w:eastAsia="ko-KR"/>
    </w:rPr>
  </w:style>
  <w:style w:type="character" w:customStyle="1" w:styleId="FootnoteTextChar">
    <w:name w:val="Footnote Text Char"/>
    <w:rsid w:val="00CC56A7"/>
    <w:rPr>
      <w:rFonts w:eastAsia="바탕"/>
      <w:lang w:val="en-US" w:eastAsia="en-US" w:bidi="ar-SA"/>
    </w:rPr>
  </w:style>
  <w:style w:type="character" w:customStyle="1" w:styleId="IndentedCharCharCharChar">
    <w:name w:val="*¶ Indented Char Char Char Char"/>
    <w:rsid w:val="00CC56A7"/>
    <w:rPr>
      <w:rFonts w:eastAsia="바탕"/>
      <w:sz w:val="24"/>
      <w:lang w:val="en-US" w:eastAsia="en-US" w:bidi="ar-SA"/>
    </w:rPr>
  </w:style>
  <w:style w:type="character" w:customStyle="1" w:styleId="FootnoteChar">
    <w:name w:val="Footnote Char"/>
    <w:rsid w:val="00CC56A7"/>
    <w:rPr>
      <w:rFonts w:eastAsia="바탕"/>
      <w:sz w:val="24"/>
      <w:lang w:val="en-US" w:eastAsia="ko-KR" w:bidi="ar-SA"/>
    </w:rPr>
  </w:style>
  <w:style w:type="paragraph" w:customStyle="1" w:styleId="BiblioAuthorCharChar">
    <w:name w:val="*Biblio: Author Char Char"/>
    <w:basedOn w:val="a"/>
    <w:next w:val="a"/>
    <w:rsid w:val="00CC56A7"/>
    <w:pPr>
      <w:keepNext/>
      <w:widowControl w:val="0"/>
      <w:adjustRightInd w:val="0"/>
      <w:spacing w:before="240"/>
      <w:jc w:val="both"/>
      <w:textAlignment w:val="baseline"/>
    </w:pPr>
  </w:style>
  <w:style w:type="paragraph" w:customStyle="1" w:styleId="BiblioEntryCharCharCharChar">
    <w:name w:val="*Biblio: Entry Char Char Char Char"/>
    <w:basedOn w:val="a"/>
    <w:rsid w:val="00CC56A7"/>
    <w:pPr>
      <w:widowControl w:val="0"/>
      <w:tabs>
        <w:tab w:val="left" w:pos="270"/>
      </w:tabs>
      <w:adjustRightInd w:val="0"/>
      <w:spacing w:after="240"/>
      <w:ind w:left="1426" w:hanging="994"/>
      <w:jc w:val="both"/>
      <w:textAlignment w:val="baseline"/>
    </w:pPr>
  </w:style>
  <w:style w:type="character" w:customStyle="1" w:styleId="BiblioEntryCharCharCharCharChar">
    <w:name w:val="*Biblio: Entry Char Char Char Char Char"/>
    <w:rsid w:val="00CC56A7"/>
    <w:rPr>
      <w:rFonts w:eastAsia="바탕"/>
      <w:sz w:val="24"/>
      <w:lang w:val="en-US" w:eastAsia="en-US" w:bidi="ar-SA"/>
    </w:rPr>
  </w:style>
  <w:style w:type="character" w:customStyle="1" w:styleId="BiblioAuthorCharCharChar">
    <w:name w:val="*Biblio: Author Char Char Char"/>
    <w:rsid w:val="00CC56A7"/>
    <w:rPr>
      <w:rFonts w:eastAsia="바탕"/>
      <w:sz w:val="24"/>
      <w:lang w:val="en-US" w:eastAsia="en-US" w:bidi="ar-SA"/>
    </w:rPr>
  </w:style>
  <w:style w:type="character" w:customStyle="1" w:styleId="BiblioEntryCharChar">
    <w:name w:val="*Biblio: Entry Char Char"/>
    <w:rsid w:val="00CC56A7"/>
    <w:rPr>
      <w:rFonts w:eastAsia="바탕"/>
      <w:sz w:val="24"/>
      <w:lang w:val="en-US" w:eastAsia="en-US" w:bidi="ar-SA"/>
    </w:rPr>
  </w:style>
  <w:style w:type="paragraph" w:customStyle="1" w:styleId="Biblio-Author">
    <w:name w:val="Biblio-Author"/>
    <w:basedOn w:val="a"/>
    <w:next w:val="a"/>
    <w:rsid w:val="00CC56A7"/>
    <w:pPr>
      <w:keepNext/>
      <w:autoSpaceDE/>
      <w:autoSpaceDN/>
      <w:spacing w:line="240" w:lineRule="auto"/>
      <w:jc w:val="both"/>
    </w:pPr>
    <w:rPr>
      <w:lang w:eastAsia="ko-KR"/>
    </w:rPr>
  </w:style>
  <w:style w:type="paragraph" w:customStyle="1" w:styleId="Biblio-Entry">
    <w:name w:val="Biblio-Entry"/>
    <w:basedOn w:val="a"/>
    <w:link w:val="Biblio-EntryChar"/>
    <w:rsid w:val="00CC56A7"/>
    <w:pPr>
      <w:tabs>
        <w:tab w:val="left" w:pos="270"/>
      </w:tabs>
      <w:autoSpaceDE/>
      <w:autoSpaceDN/>
      <w:spacing w:after="240" w:line="240" w:lineRule="auto"/>
      <w:ind w:left="990" w:hanging="990"/>
    </w:pPr>
    <w:rPr>
      <w:lang w:eastAsia="ko-KR"/>
    </w:rPr>
  </w:style>
  <w:style w:type="character" w:customStyle="1" w:styleId="QuoteIndentedChar">
    <w:name w:val="*Quote: ¶ Indented Char"/>
    <w:rsid w:val="00CC56A7"/>
    <w:rPr>
      <w:rFonts w:eastAsia="바탕"/>
      <w:sz w:val="24"/>
      <w:lang w:val="en-US" w:eastAsia="en-US" w:bidi="ar-SA"/>
    </w:rPr>
  </w:style>
  <w:style w:type="character" w:customStyle="1" w:styleId="QuoteContinuednoindentChar">
    <w:name w:val="*Quote: ¶ Continued (no indent) Char"/>
    <w:rsid w:val="00CC56A7"/>
    <w:rPr>
      <w:rFonts w:eastAsia="바탕"/>
      <w:sz w:val="24"/>
      <w:lang w:val="en-US" w:eastAsia="en-US" w:bidi="ar-SA"/>
    </w:rPr>
  </w:style>
  <w:style w:type="character" w:customStyle="1" w:styleId="ContinuednoindentChar1">
    <w:name w:val="*¶ Continued (no indent) Char1"/>
    <w:rsid w:val="00CC56A7"/>
    <w:rPr>
      <w:rFonts w:eastAsia="바탕"/>
      <w:sz w:val="24"/>
      <w:lang w:val="en-US" w:eastAsia="en-US" w:bidi="ar-SA"/>
    </w:rPr>
  </w:style>
  <w:style w:type="paragraph" w:styleId="af0">
    <w:name w:val="index heading"/>
    <w:basedOn w:val="a"/>
    <w:next w:val="11"/>
    <w:semiHidden/>
    <w:rsid w:val="00CC56A7"/>
  </w:style>
  <w:style w:type="paragraph" w:styleId="af1">
    <w:name w:val="Note Heading"/>
    <w:basedOn w:val="a"/>
    <w:next w:val="a"/>
    <w:autoRedefine/>
    <w:rsid w:val="00CC56A7"/>
    <w:pPr>
      <w:jc w:val="center"/>
    </w:pPr>
    <w:rPr>
      <w:sz w:val="22"/>
      <w:szCs w:val="24"/>
    </w:rPr>
  </w:style>
  <w:style w:type="character" w:customStyle="1" w:styleId="Heading1st-LevelChar">
    <w:name w:val="*Heading: 1st-Level Char"/>
    <w:link w:val="Heading1st-Level"/>
    <w:rsid w:val="006D3A59"/>
    <w:rPr>
      <w:b/>
      <w:i/>
      <w:sz w:val="24"/>
      <w:szCs w:val="24"/>
    </w:rPr>
  </w:style>
  <w:style w:type="character" w:customStyle="1" w:styleId="Heading4th-LevelChar">
    <w:name w:val="*Heading: 4th-Level Char"/>
    <w:link w:val="Heading4th-Level"/>
    <w:rsid w:val="006F53C3"/>
    <w:rPr>
      <w:rFonts w:ascii="HY신명조"/>
      <w:b/>
      <w:i/>
      <w:sz w:val="24"/>
      <w:szCs w:val="24"/>
      <w:lang w:eastAsia="ko-KR"/>
    </w:rPr>
  </w:style>
  <w:style w:type="table" w:styleId="af2">
    <w:name w:val="Table Grid"/>
    <w:basedOn w:val="a1"/>
    <w:rsid w:val="00D75DB8"/>
    <w:pPr>
      <w:autoSpaceDE w:val="0"/>
      <w:autoSpaceDN w:val="0"/>
      <w:adjustRightIn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">
    <w:name w:val="스타일2"/>
    <w:rsid w:val="00D75DB8"/>
    <w:pPr>
      <w:numPr>
        <w:numId w:val="5"/>
      </w:numPr>
    </w:pPr>
  </w:style>
  <w:style w:type="character" w:styleId="af3">
    <w:name w:val="endnote reference"/>
    <w:semiHidden/>
    <w:rsid w:val="00D75DB8"/>
    <w:rPr>
      <w:vertAlign w:val="superscript"/>
    </w:rPr>
  </w:style>
  <w:style w:type="paragraph" w:customStyle="1" w:styleId="CharCharCharChar">
    <w:name w:val="각주 Char Char Char Char"/>
    <w:link w:val="CharCharCharCharChar"/>
    <w:autoRedefine/>
    <w:rsid w:val="00D75DB8"/>
    <w:rPr>
      <w:rFonts w:ascii="HY중고딕" w:eastAsia="바탕체" w:hAnsi="Arial" w:cs="SimSun"/>
      <w:bCs/>
      <w:color w:val="000000"/>
      <w:sz w:val="18"/>
      <w:szCs w:val="18"/>
    </w:rPr>
  </w:style>
  <w:style w:type="character" w:customStyle="1" w:styleId="CharCharCharCharChar">
    <w:name w:val="각주 Char Char Char Char Char"/>
    <w:link w:val="CharCharCharChar"/>
    <w:rsid w:val="00D75DB8"/>
    <w:rPr>
      <w:rFonts w:ascii="HY중고딕" w:eastAsia="바탕체" w:hAnsi="Arial" w:cs="SimSun"/>
      <w:bCs/>
      <w:color w:val="000000"/>
      <w:sz w:val="18"/>
      <w:szCs w:val="18"/>
      <w:lang w:val="en-US" w:eastAsia="ko-KR" w:bidi="ar-SA"/>
    </w:rPr>
  </w:style>
  <w:style w:type="character" w:customStyle="1" w:styleId="BiblioEntryCharCharChar">
    <w:name w:val="*Biblio: Entry Char Char Char"/>
    <w:rsid w:val="00D75DB8"/>
    <w:rPr>
      <w:rFonts w:ascii="HY중고딕" w:eastAsia="SimSun" w:hAnsi="Arial" w:cs="SimSun"/>
      <w:bCs/>
      <w:sz w:val="24"/>
      <w:szCs w:val="24"/>
      <w:lang w:val="en-US" w:eastAsia="ko-KR" w:bidi="ar-SA"/>
    </w:rPr>
  </w:style>
  <w:style w:type="paragraph" w:customStyle="1" w:styleId="BiblioEntrySimHeiCharCharChar">
    <w:name w:val="스타일 *Biblio: Entry + (한글) SimHei Char Char Char"/>
    <w:basedOn w:val="a"/>
    <w:link w:val="BiblioEntrySimHeiCharCharCharChar"/>
    <w:autoRedefine/>
    <w:rsid w:val="00D75DB8"/>
    <w:pPr>
      <w:tabs>
        <w:tab w:val="left" w:pos="270"/>
        <w:tab w:val="left" w:pos="3969"/>
      </w:tabs>
      <w:adjustRightInd w:val="0"/>
      <w:spacing w:after="240" w:line="240" w:lineRule="auto"/>
      <w:jc w:val="both"/>
    </w:pPr>
    <w:rPr>
      <w:rFonts w:ascii="HY중고딕" w:eastAsia="SimHei" w:hAnsi="Arial" w:cs="SimSun"/>
      <w:bCs/>
      <w:szCs w:val="24"/>
      <w:lang w:eastAsia="ko-KR"/>
    </w:rPr>
  </w:style>
  <w:style w:type="character" w:customStyle="1" w:styleId="BiblioEntrySimHeiCharCharCharChar">
    <w:name w:val="스타일 *Biblio: Entry + (한글) SimHei Char Char Char Char"/>
    <w:link w:val="BiblioEntrySimHeiCharCharChar"/>
    <w:rsid w:val="00D75DB8"/>
    <w:rPr>
      <w:rFonts w:ascii="HY중고딕" w:eastAsia="SimHei" w:hAnsi="Arial" w:cs="SimSun"/>
      <w:bCs/>
      <w:sz w:val="24"/>
      <w:szCs w:val="24"/>
      <w:lang w:val="en-US" w:eastAsia="ko-KR" w:bidi="ar-SA"/>
    </w:rPr>
  </w:style>
  <w:style w:type="paragraph" w:customStyle="1" w:styleId="BiblioEntrySimHei">
    <w:name w:val="스타일 *Biblio: Entry + (한글) SimHei"/>
    <w:basedOn w:val="BiblioEntry"/>
    <w:autoRedefine/>
    <w:rsid w:val="00D75DB8"/>
    <w:pPr>
      <w:tabs>
        <w:tab w:val="left" w:pos="3969"/>
      </w:tabs>
      <w:adjustRightInd w:val="0"/>
      <w:spacing w:line="240" w:lineRule="auto"/>
      <w:ind w:left="0" w:firstLine="0"/>
      <w:jc w:val="both"/>
    </w:pPr>
    <w:rPr>
      <w:rFonts w:ascii="HY중고딕" w:eastAsia="SimHei" w:hAnsi="Arial" w:cs="SimSun"/>
      <w:bCs/>
      <w:szCs w:val="24"/>
      <w:lang w:eastAsia="ko-KR"/>
    </w:rPr>
  </w:style>
  <w:style w:type="paragraph" w:customStyle="1" w:styleId="BiblioEntrySimHeiChar">
    <w:name w:val="스타일 *Biblio: Entry + (한글) SimHei Char"/>
    <w:basedOn w:val="a"/>
    <w:autoRedefine/>
    <w:rsid w:val="00D75DB8"/>
    <w:pPr>
      <w:tabs>
        <w:tab w:val="left" w:pos="270"/>
        <w:tab w:val="left" w:pos="3969"/>
      </w:tabs>
      <w:adjustRightInd w:val="0"/>
      <w:spacing w:after="240" w:line="240" w:lineRule="auto"/>
      <w:jc w:val="both"/>
    </w:pPr>
    <w:rPr>
      <w:rFonts w:ascii="HY중고딕" w:eastAsia="SimHei" w:hAnsi="Arial" w:cs="SimSun"/>
      <w:bCs/>
      <w:szCs w:val="24"/>
      <w:lang w:eastAsia="ko-KR"/>
    </w:rPr>
  </w:style>
  <w:style w:type="character" w:customStyle="1" w:styleId="Biblio-EntryChar">
    <w:name w:val="Biblio-Entry Char"/>
    <w:link w:val="Biblio-Entry"/>
    <w:rsid w:val="00D21304"/>
    <w:rPr>
      <w:rFonts w:eastAsia="바탕"/>
      <w:sz w:val="24"/>
      <w:lang w:val="en-US" w:eastAsia="ko-KR" w:bidi="ar-SA"/>
    </w:rPr>
  </w:style>
  <w:style w:type="character" w:customStyle="1" w:styleId="Heading-MainChar">
    <w:name w:val="Heading-Main Char"/>
    <w:link w:val="Heading-Main"/>
    <w:rsid w:val="000042F6"/>
    <w:rPr>
      <w:rFonts w:eastAsia="바탕"/>
      <w:b/>
      <w:caps/>
      <w:kern w:val="28"/>
      <w:sz w:val="24"/>
      <w:lang w:val="en-US" w:eastAsia="ko-KR" w:bidi="ar-SA"/>
    </w:rPr>
  </w:style>
  <w:style w:type="character" w:customStyle="1" w:styleId="Heading3rd-LevelChar">
    <w:name w:val="*Heading: 3rd-Level Char"/>
    <w:link w:val="Heading3rd-Level"/>
    <w:rsid w:val="004108E7"/>
    <w:rPr>
      <w:b/>
      <w:i/>
      <w:sz w:val="24"/>
      <w:szCs w:val="24"/>
      <w:lang w:val="ko-KR" w:eastAsia="ko-KR"/>
    </w:rPr>
  </w:style>
  <w:style w:type="character" w:customStyle="1" w:styleId="BiblioAuthorChar">
    <w:name w:val="*Biblio: Author Char"/>
    <w:link w:val="BiblioAuthor"/>
    <w:rsid w:val="002C33E1"/>
    <w:rPr>
      <w:rFonts w:eastAsia="바탕"/>
      <w:sz w:val="24"/>
      <w:lang w:val="en-US" w:eastAsia="en-US" w:bidi="ar-SA"/>
    </w:rPr>
  </w:style>
  <w:style w:type="paragraph" w:customStyle="1" w:styleId="Abbreviations0">
    <w:name w:val="Abbreviations"/>
    <w:basedOn w:val="a"/>
    <w:rsid w:val="00E90AFD"/>
    <w:pPr>
      <w:overflowPunct w:val="0"/>
      <w:adjustRightInd w:val="0"/>
      <w:spacing w:before="240" w:line="240" w:lineRule="auto"/>
      <w:ind w:left="1440" w:hanging="1440"/>
      <w:textAlignment w:val="baseline"/>
    </w:pPr>
    <w:rPr>
      <w:color w:val="000000"/>
      <w:lang w:eastAsia="ko-KR"/>
    </w:rPr>
  </w:style>
  <w:style w:type="character" w:customStyle="1" w:styleId="Quote-1stChar">
    <w:name w:val="Quote - 1st ¶ Char"/>
    <w:link w:val="Quote-1st"/>
    <w:rsid w:val="002C5CEE"/>
    <w:rPr>
      <w:rFonts w:eastAsia="바탕"/>
      <w:sz w:val="24"/>
      <w:lang w:val="en-US" w:eastAsia="ko-KR" w:bidi="ar-SA"/>
    </w:rPr>
  </w:style>
  <w:style w:type="paragraph" w:customStyle="1" w:styleId="Heading-Table">
    <w:name w:val="Heading-Table"/>
    <w:basedOn w:val="a"/>
    <w:next w:val="a"/>
    <w:rsid w:val="002C5CEE"/>
    <w:pPr>
      <w:keepNext/>
      <w:keepLines/>
      <w:overflowPunct w:val="0"/>
      <w:adjustRightInd w:val="0"/>
      <w:spacing w:before="720" w:after="240" w:line="240" w:lineRule="auto"/>
      <w:ind w:left="1080" w:right="1080"/>
      <w:jc w:val="center"/>
      <w:textAlignment w:val="baseline"/>
    </w:pPr>
    <w:rPr>
      <w:b/>
      <w:caps/>
      <w:lang w:eastAsia="ko-KR"/>
    </w:rPr>
  </w:style>
  <w:style w:type="character" w:customStyle="1" w:styleId="HeadingTableChar">
    <w:name w:val="*Heading: Table Char"/>
    <w:link w:val="HeadingTable"/>
    <w:rsid w:val="00F374F6"/>
    <w:rPr>
      <w:b/>
      <w:caps/>
      <w:sz w:val="24"/>
      <w:lang w:eastAsia="en-US"/>
    </w:rPr>
  </w:style>
  <w:style w:type="character" w:customStyle="1" w:styleId="Char1">
    <w:name w:val="머리글 Char"/>
    <w:link w:val="aa"/>
    <w:uiPriority w:val="99"/>
    <w:rsid w:val="000122AD"/>
    <w:rPr>
      <w:sz w:val="24"/>
      <w:lang w:eastAsia="en-US"/>
    </w:rPr>
  </w:style>
  <w:style w:type="character" w:customStyle="1" w:styleId="Char0">
    <w:name w:val="각주 텍스트 Char"/>
    <w:link w:val="a8"/>
    <w:rsid w:val="00A8011A"/>
    <w:rPr>
      <w:lang w:eastAsia="en-US"/>
    </w:rPr>
  </w:style>
  <w:style w:type="paragraph" w:customStyle="1" w:styleId="EndNoteBibliographyTitle">
    <w:name w:val="EndNote Bibliography Title"/>
    <w:basedOn w:val="a"/>
    <w:link w:val="EndNoteBibliographyTitleChar"/>
    <w:rsid w:val="00503628"/>
    <w:pPr>
      <w:jc w:val="center"/>
    </w:pPr>
    <w:rPr>
      <w:noProof/>
    </w:rPr>
  </w:style>
  <w:style w:type="character" w:customStyle="1" w:styleId="EndNoteBibliographyTitleChar">
    <w:name w:val="EndNote Bibliography Title Char"/>
    <w:link w:val="EndNoteBibliographyTitle"/>
    <w:rsid w:val="00503628"/>
    <w:rPr>
      <w:noProof/>
      <w:sz w:val="24"/>
      <w:lang w:eastAsia="en-US"/>
    </w:rPr>
  </w:style>
  <w:style w:type="paragraph" w:customStyle="1" w:styleId="EndNoteBibliography">
    <w:name w:val="EndNote Bibliography"/>
    <w:basedOn w:val="a"/>
    <w:link w:val="EndNoteBibliographyChar"/>
    <w:rsid w:val="00503628"/>
    <w:rPr>
      <w:noProof/>
    </w:rPr>
  </w:style>
  <w:style w:type="character" w:customStyle="1" w:styleId="EndNoteBibliographyChar">
    <w:name w:val="EndNote Bibliography Char"/>
    <w:link w:val="EndNoteBibliography"/>
    <w:rsid w:val="00503628"/>
    <w:rPr>
      <w:noProof/>
      <w:sz w:val="24"/>
      <w:lang w:eastAsia="en-US"/>
    </w:rPr>
  </w:style>
  <w:style w:type="character" w:customStyle="1" w:styleId="Char">
    <w:name w:val="바닥글 Char"/>
    <w:link w:val="a6"/>
    <w:rsid w:val="00B00566"/>
    <w:rPr>
      <w:sz w:val="24"/>
      <w:lang w:eastAsia="en-US"/>
    </w:rPr>
  </w:style>
  <w:style w:type="character" w:customStyle="1" w:styleId="HeadingMainChar">
    <w:name w:val="*Heading: Main Char"/>
    <w:link w:val="HeadingMain"/>
    <w:rsid w:val="00B00566"/>
    <w:rPr>
      <w:b/>
      <w:caps/>
      <w:sz w:val="24"/>
      <w:lang w:eastAsia="en-US"/>
    </w:rPr>
  </w:style>
  <w:style w:type="character" w:styleId="af4">
    <w:name w:val="Unresolved Mention"/>
    <w:basedOn w:val="a0"/>
    <w:uiPriority w:val="99"/>
    <w:semiHidden/>
    <w:unhideWhenUsed/>
    <w:rsid w:val="00791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2.xml"/><Relationship Id="rId117" Type="http://schemas.openxmlformats.org/officeDocument/2006/relationships/footer" Target="footer67.xml"/><Relationship Id="rId21" Type="http://schemas.openxmlformats.org/officeDocument/2006/relationships/header" Target="header6.xml"/><Relationship Id="rId42" Type="http://schemas.openxmlformats.org/officeDocument/2006/relationships/header" Target="header15.xml"/><Relationship Id="rId47" Type="http://schemas.openxmlformats.org/officeDocument/2006/relationships/footer" Target="footer23.xml"/><Relationship Id="rId63" Type="http://schemas.openxmlformats.org/officeDocument/2006/relationships/header" Target="header23.xml"/><Relationship Id="rId68" Type="http://schemas.openxmlformats.org/officeDocument/2006/relationships/image" Target="media/image2.jpeg"/><Relationship Id="rId84" Type="http://schemas.openxmlformats.org/officeDocument/2006/relationships/header" Target="header30.xml"/><Relationship Id="rId89" Type="http://schemas.openxmlformats.org/officeDocument/2006/relationships/header" Target="header32.xml"/><Relationship Id="rId112" Type="http://schemas.openxmlformats.org/officeDocument/2006/relationships/footer" Target="footer64.xml"/><Relationship Id="rId16" Type="http://schemas.openxmlformats.org/officeDocument/2006/relationships/header" Target="header4.xml"/><Relationship Id="rId107" Type="http://schemas.openxmlformats.org/officeDocument/2006/relationships/header" Target="header38.xml"/><Relationship Id="rId11" Type="http://schemas.openxmlformats.org/officeDocument/2006/relationships/header" Target="header2.xml"/><Relationship Id="rId32" Type="http://schemas.openxmlformats.org/officeDocument/2006/relationships/header" Target="header10.xml"/><Relationship Id="rId37" Type="http://schemas.openxmlformats.org/officeDocument/2006/relationships/footer" Target="footer18.xml"/><Relationship Id="rId53" Type="http://schemas.openxmlformats.org/officeDocument/2006/relationships/footer" Target="footer27.xml"/><Relationship Id="rId58" Type="http://schemas.openxmlformats.org/officeDocument/2006/relationships/footer" Target="footer31.xml"/><Relationship Id="rId74" Type="http://schemas.openxmlformats.org/officeDocument/2006/relationships/footer" Target="footer39.xml"/><Relationship Id="rId79" Type="http://schemas.openxmlformats.org/officeDocument/2006/relationships/footer" Target="footer42.xml"/><Relationship Id="rId102" Type="http://schemas.openxmlformats.org/officeDocument/2006/relationships/footer" Target="footer57.xml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footer" Target="footer49.xml"/><Relationship Id="rId95" Type="http://schemas.openxmlformats.org/officeDocument/2006/relationships/header" Target="header34.xml"/><Relationship Id="rId22" Type="http://schemas.openxmlformats.org/officeDocument/2006/relationships/footer" Target="footer9.xml"/><Relationship Id="rId27" Type="http://schemas.openxmlformats.org/officeDocument/2006/relationships/header" Target="header8.xml"/><Relationship Id="rId43" Type="http://schemas.openxmlformats.org/officeDocument/2006/relationships/footer" Target="footer21.xml"/><Relationship Id="rId48" Type="http://schemas.openxmlformats.org/officeDocument/2006/relationships/footer" Target="footer24.xml"/><Relationship Id="rId64" Type="http://schemas.openxmlformats.org/officeDocument/2006/relationships/header" Target="header24.xml"/><Relationship Id="rId69" Type="http://schemas.openxmlformats.org/officeDocument/2006/relationships/header" Target="header25.xml"/><Relationship Id="rId113" Type="http://schemas.openxmlformats.org/officeDocument/2006/relationships/header" Target="header40.xml"/><Relationship Id="rId118" Type="http://schemas.openxmlformats.org/officeDocument/2006/relationships/footer" Target="footer68.xml"/><Relationship Id="rId80" Type="http://schemas.openxmlformats.org/officeDocument/2006/relationships/footer" Target="footer43.xml"/><Relationship Id="rId85" Type="http://schemas.openxmlformats.org/officeDocument/2006/relationships/footer" Target="footer46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33" Type="http://schemas.openxmlformats.org/officeDocument/2006/relationships/footer" Target="footer16.xml"/><Relationship Id="rId38" Type="http://schemas.openxmlformats.org/officeDocument/2006/relationships/header" Target="header13.xml"/><Relationship Id="rId59" Type="http://schemas.openxmlformats.org/officeDocument/2006/relationships/header" Target="header21.xml"/><Relationship Id="rId103" Type="http://schemas.openxmlformats.org/officeDocument/2006/relationships/footer" Target="footer58.xml"/><Relationship Id="rId108" Type="http://schemas.openxmlformats.org/officeDocument/2006/relationships/footer" Target="footer61.xml"/><Relationship Id="rId124" Type="http://schemas.openxmlformats.org/officeDocument/2006/relationships/theme" Target="theme/theme1.xml"/><Relationship Id="rId54" Type="http://schemas.openxmlformats.org/officeDocument/2006/relationships/footer" Target="footer28.xml"/><Relationship Id="rId70" Type="http://schemas.openxmlformats.org/officeDocument/2006/relationships/footer" Target="footer36.xml"/><Relationship Id="rId75" Type="http://schemas.openxmlformats.org/officeDocument/2006/relationships/header" Target="header27.xml"/><Relationship Id="rId91" Type="http://schemas.openxmlformats.org/officeDocument/2006/relationships/footer" Target="footer50.xml"/><Relationship Id="rId96" Type="http://schemas.openxmlformats.org/officeDocument/2006/relationships/footer" Target="footer5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footer" Target="footer10.xml"/><Relationship Id="rId28" Type="http://schemas.openxmlformats.org/officeDocument/2006/relationships/footer" Target="footer13.xml"/><Relationship Id="rId49" Type="http://schemas.openxmlformats.org/officeDocument/2006/relationships/header" Target="header18.xml"/><Relationship Id="rId114" Type="http://schemas.openxmlformats.org/officeDocument/2006/relationships/footer" Target="footer65.xml"/><Relationship Id="rId119" Type="http://schemas.openxmlformats.org/officeDocument/2006/relationships/header" Target="header42.xml"/><Relationship Id="rId44" Type="http://schemas.openxmlformats.org/officeDocument/2006/relationships/header" Target="header16.xml"/><Relationship Id="rId60" Type="http://schemas.openxmlformats.org/officeDocument/2006/relationships/footer" Target="footer32.xml"/><Relationship Id="rId65" Type="http://schemas.openxmlformats.org/officeDocument/2006/relationships/footer" Target="footer34.xml"/><Relationship Id="rId81" Type="http://schemas.openxmlformats.org/officeDocument/2006/relationships/header" Target="header29.xml"/><Relationship Id="rId86" Type="http://schemas.openxmlformats.org/officeDocument/2006/relationships/header" Target="header3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9" Type="http://schemas.openxmlformats.org/officeDocument/2006/relationships/footer" Target="footer19.xml"/><Relationship Id="rId109" Type="http://schemas.openxmlformats.org/officeDocument/2006/relationships/footer" Target="footer62.xml"/><Relationship Id="rId34" Type="http://schemas.openxmlformats.org/officeDocument/2006/relationships/header" Target="header11.xml"/><Relationship Id="rId50" Type="http://schemas.openxmlformats.org/officeDocument/2006/relationships/footer" Target="footer25.xml"/><Relationship Id="rId55" Type="http://schemas.openxmlformats.org/officeDocument/2006/relationships/header" Target="header20.xml"/><Relationship Id="rId76" Type="http://schemas.openxmlformats.org/officeDocument/2006/relationships/footer" Target="footer40.xml"/><Relationship Id="rId97" Type="http://schemas.openxmlformats.org/officeDocument/2006/relationships/header" Target="header35.xml"/><Relationship Id="rId104" Type="http://schemas.openxmlformats.org/officeDocument/2006/relationships/header" Target="header37.xml"/><Relationship Id="rId120" Type="http://schemas.openxmlformats.org/officeDocument/2006/relationships/footer" Target="footer69.xml"/><Relationship Id="rId7" Type="http://schemas.openxmlformats.org/officeDocument/2006/relationships/endnotes" Target="endnotes.xml"/><Relationship Id="rId71" Type="http://schemas.openxmlformats.org/officeDocument/2006/relationships/footer" Target="footer37.xml"/><Relationship Id="rId92" Type="http://schemas.openxmlformats.org/officeDocument/2006/relationships/footer" Target="footer51.xml"/><Relationship Id="rId2" Type="http://schemas.openxmlformats.org/officeDocument/2006/relationships/numbering" Target="numbering.xml"/><Relationship Id="rId29" Type="http://schemas.openxmlformats.org/officeDocument/2006/relationships/footer" Target="footer14.xml"/><Relationship Id="rId24" Type="http://schemas.openxmlformats.org/officeDocument/2006/relationships/header" Target="header7.xml"/><Relationship Id="rId40" Type="http://schemas.openxmlformats.org/officeDocument/2006/relationships/header" Target="header14.xml"/><Relationship Id="rId45" Type="http://schemas.openxmlformats.org/officeDocument/2006/relationships/footer" Target="footer22.xml"/><Relationship Id="rId66" Type="http://schemas.openxmlformats.org/officeDocument/2006/relationships/footer" Target="footer35.xml"/><Relationship Id="rId87" Type="http://schemas.openxmlformats.org/officeDocument/2006/relationships/footer" Target="footer47.xml"/><Relationship Id="rId110" Type="http://schemas.openxmlformats.org/officeDocument/2006/relationships/header" Target="header39.xml"/><Relationship Id="rId115" Type="http://schemas.openxmlformats.org/officeDocument/2006/relationships/footer" Target="footer66.xml"/><Relationship Id="rId61" Type="http://schemas.openxmlformats.org/officeDocument/2006/relationships/header" Target="header22.xml"/><Relationship Id="rId82" Type="http://schemas.openxmlformats.org/officeDocument/2006/relationships/footer" Target="footer44.xml"/><Relationship Id="rId19" Type="http://schemas.openxmlformats.org/officeDocument/2006/relationships/footer" Target="footer7.xml"/><Relationship Id="rId14" Type="http://schemas.openxmlformats.org/officeDocument/2006/relationships/footer" Target="footer4.xml"/><Relationship Id="rId30" Type="http://schemas.openxmlformats.org/officeDocument/2006/relationships/footer" Target="footer15.xml"/><Relationship Id="rId35" Type="http://schemas.openxmlformats.org/officeDocument/2006/relationships/footer" Target="footer17.xml"/><Relationship Id="rId56" Type="http://schemas.openxmlformats.org/officeDocument/2006/relationships/footer" Target="footer29.xml"/><Relationship Id="rId77" Type="http://schemas.openxmlformats.org/officeDocument/2006/relationships/footer" Target="footer41.xml"/><Relationship Id="rId100" Type="http://schemas.openxmlformats.org/officeDocument/2006/relationships/footer" Target="footer56.xml"/><Relationship Id="rId105" Type="http://schemas.openxmlformats.org/officeDocument/2006/relationships/footer" Target="footer59.xml"/><Relationship Id="rId8" Type="http://schemas.openxmlformats.org/officeDocument/2006/relationships/header" Target="header1.xml"/><Relationship Id="rId51" Type="http://schemas.openxmlformats.org/officeDocument/2006/relationships/footer" Target="footer26.xml"/><Relationship Id="rId72" Type="http://schemas.openxmlformats.org/officeDocument/2006/relationships/header" Target="header26.xml"/><Relationship Id="rId93" Type="http://schemas.openxmlformats.org/officeDocument/2006/relationships/header" Target="header33.xml"/><Relationship Id="rId98" Type="http://schemas.openxmlformats.org/officeDocument/2006/relationships/footer" Target="footer54.xml"/><Relationship Id="rId121" Type="http://schemas.openxmlformats.org/officeDocument/2006/relationships/header" Target="header43.xml"/><Relationship Id="rId3" Type="http://schemas.openxmlformats.org/officeDocument/2006/relationships/styles" Target="styles.xml"/><Relationship Id="rId25" Type="http://schemas.openxmlformats.org/officeDocument/2006/relationships/footer" Target="footer11.xml"/><Relationship Id="rId46" Type="http://schemas.openxmlformats.org/officeDocument/2006/relationships/header" Target="header17.xml"/><Relationship Id="rId67" Type="http://schemas.openxmlformats.org/officeDocument/2006/relationships/image" Target="media/image1.wmf"/><Relationship Id="rId116" Type="http://schemas.openxmlformats.org/officeDocument/2006/relationships/header" Target="header41.xml"/><Relationship Id="rId20" Type="http://schemas.openxmlformats.org/officeDocument/2006/relationships/footer" Target="footer8.xml"/><Relationship Id="rId41" Type="http://schemas.openxmlformats.org/officeDocument/2006/relationships/footer" Target="footer20.xml"/><Relationship Id="rId62" Type="http://schemas.openxmlformats.org/officeDocument/2006/relationships/footer" Target="footer33.xml"/><Relationship Id="rId83" Type="http://schemas.openxmlformats.org/officeDocument/2006/relationships/footer" Target="footer45.xml"/><Relationship Id="rId88" Type="http://schemas.openxmlformats.org/officeDocument/2006/relationships/footer" Target="footer48.xml"/><Relationship Id="rId111" Type="http://schemas.openxmlformats.org/officeDocument/2006/relationships/footer" Target="footer63.xml"/><Relationship Id="rId15" Type="http://schemas.openxmlformats.org/officeDocument/2006/relationships/footer" Target="footer5.xml"/><Relationship Id="rId36" Type="http://schemas.openxmlformats.org/officeDocument/2006/relationships/header" Target="header12.xml"/><Relationship Id="rId57" Type="http://schemas.openxmlformats.org/officeDocument/2006/relationships/footer" Target="footer30.xml"/><Relationship Id="rId106" Type="http://schemas.openxmlformats.org/officeDocument/2006/relationships/footer" Target="footer60.xml"/><Relationship Id="rId10" Type="http://schemas.openxmlformats.org/officeDocument/2006/relationships/footer" Target="footer2.xml"/><Relationship Id="rId31" Type="http://schemas.openxmlformats.org/officeDocument/2006/relationships/header" Target="header9.xml"/><Relationship Id="rId52" Type="http://schemas.openxmlformats.org/officeDocument/2006/relationships/header" Target="header19.xml"/><Relationship Id="rId73" Type="http://schemas.openxmlformats.org/officeDocument/2006/relationships/footer" Target="footer38.xml"/><Relationship Id="rId78" Type="http://schemas.openxmlformats.org/officeDocument/2006/relationships/header" Target="header28.xml"/><Relationship Id="rId94" Type="http://schemas.openxmlformats.org/officeDocument/2006/relationships/footer" Target="footer52.xml"/><Relationship Id="rId99" Type="http://schemas.openxmlformats.org/officeDocument/2006/relationships/footer" Target="footer55.xml"/><Relationship Id="rId101" Type="http://schemas.openxmlformats.org/officeDocument/2006/relationships/header" Target="header36.xml"/><Relationship Id="rId122" Type="http://schemas.openxmlformats.org/officeDocument/2006/relationships/footer" Target="footer70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vid%20Dongkyu%20Choi\My%20Documents\MS-Word\Fuller%20Seminary\SIS%20Templates%20&amp;%20Address\SIS%20Disser.%20Template%20(Revised)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D21D2-0E87-4DB7-BBBC-05067C6E6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SIS Disser. Template (Revised).dot</Template>
  <TotalTime>70</TotalTime>
  <Pages>39</Pages>
  <Words>3208</Words>
  <Characters>11613</Characters>
  <Application>Microsoft Office Word</Application>
  <DocSecurity>0</DocSecurity>
  <Lines>829</Lines>
  <Paragraphs>390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PTS Dissertation Template</vt:lpstr>
      <vt:lpstr>SWM Dissertation Template (WIN)</vt:lpstr>
    </vt:vector>
  </TitlesOfParts>
  <Manager>SWM Reference Librarian</Manager>
  <Company>Fuller Theological Seminary</Company>
  <LinksUpToDate>false</LinksUpToDate>
  <CharactersWithSpaces>14431</CharactersWithSpaces>
  <SharedDoc>false</SharedDoc>
  <HyperlinkBase/>
  <HLinks>
    <vt:vector size="264" baseType="variant">
      <vt:variant>
        <vt:i4>1310780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_Toc96700227</vt:lpwstr>
      </vt:variant>
      <vt:variant>
        <vt:i4>1048635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_Toc96700253</vt:lpwstr>
      </vt:variant>
      <vt:variant>
        <vt:i4>1441852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_Toc96700225</vt:lpwstr>
      </vt:variant>
      <vt:variant>
        <vt:i4>1507388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_Toc96700224</vt:lpwstr>
      </vt:variant>
      <vt:variant>
        <vt:i4>1441851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_Toc103583170</vt:lpwstr>
      </vt:variant>
      <vt:variant>
        <vt:i4>1507387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_Toc103583169</vt:lpwstr>
      </vt:variant>
      <vt:variant>
        <vt:i4>1507387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_Toc103583168</vt:lpwstr>
      </vt:variant>
      <vt:variant>
        <vt:i4>1507387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_Toc103583167</vt:lpwstr>
      </vt:variant>
      <vt:variant>
        <vt:i4>1507387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_Toc103583166</vt:lpwstr>
      </vt:variant>
      <vt:variant>
        <vt:i4>1507387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_Toc103583165</vt:lpwstr>
      </vt:variant>
      <vt:variant>
        <vt:i4>1507387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_Toc103583164</vt:lpwstr>
      </vt:variant>
      <vt:variant>
        <vt:i4>1507387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_Toc103583163</vt:lpwstr>
      </vt:variant>
      <vt:variant>
        <vt:i4>1507387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_Toc103583162</vt:lpwstr>
      </vt:variant>
      <vt:variant>
        <vt:i4>1507387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_Toc103583161</vt:lpwstr>
      </vt:variant>
      <vt:variant>
        <vt:i4>1507387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_Toc103583160</vt:lpwstr>
      </vt:variant>
      <vt:variant>
        <vt:i4>1310779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_Toc103583159</vt:lpwstr>
      </vt:variant>
      <vt:variant>
        <vt:i4>1310779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_Toc103583158</vt:lpwstr>
      </vt:variant>
      <vt:variant>
        <vt:i4>1310779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_Toc103583157</vt:lpwstr>
      </vt:variant>
      <vt:variant>
        <vt:i4>1310779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_Toc103583156</vt:lpwstr>
      </vt:variant>
      <vt:variant>
        <vt:i4>1310779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_Toc103583155</vt:lpwstr>
      </vt:variant>
      <vt:variant>
        <vt:i4>1310779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_Toc103583154</vt:lpwstr>
      </vt:variant>
      <vt:variant>
        <vt:i4>1310779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_Toc103583153</vt:lpwstr>
      </vt:variant>
      <vt:variant>
        <vt:i4>1310779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_Toc103583152</vt:lpwstr>
      </vt:variant>
      <vt:variant>
        <vt:i4>1310779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_Toc103583151</vt:lpwstr>
      </vt:variant>
      <vt:variant>
        <vt:i4>1310779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_Toc103583150</vt:lpwstr>
      </vt:variant>
      <vt:variant>
        <vt:i4>1376315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_Toc103583149</vt:lpwstr>
      </vt:variant>
      <vt:variant>
        <vt:i4>1376315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_Toc103583148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_Toc103583147</vt:lpwstr>
      </vt:variant>
      <vt:variant>
        <vt:i4>1376315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_Toc103583146</vt:lpwstr>
      </vt:variant>
      <vt:variant>
        <vt:i4>1376315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_Toc103583145</vt:lpwstr>
      </vt:variant>
      <vt:variant>
        <vt:i4>1376315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_Toc103583144</vt:lpwstr>
      </vt:variant>
      <vt:variant>
        <vt:i4>1376315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_Toc103583143</vt:lpwstr>
      </vt:variant>
      <vt:variant>
        <vt:i4>1376315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_Toc103583142</vt:lpwstr>
      </vt:variant>
      <vt:variant>
        <vt:i4>1376315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_Toc103583141</vt:lpwstr>
      </vt:variant>
      <vt:variant>
        <vt:i4>1376315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_Toc103583140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_Toc103583139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_Toc103583138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_Toc103583137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_Toc103583136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_Toc103583135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_Toc103583134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_Toc103583133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_Toc103583132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_Toc103583131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PTS Dissertation Template</dc:title>
  <dc:subject/>
  <dc:creator>정용암</dc:creator>
  <cp:keywords/>
  <dc:description/>
  <cp:lastModifiedBy>신이재</cp:lastModifiedBy>
  <cp:revision>5</cp:revision>
  <cp:lastPrinted>2026-01-15T13:49:00Z</cp:lastPrinted>
  <dcterms:created xsi:type="dcterms:W3CDTF">2025-03-06T21:15:00Z</dcterms:created>
  <dcterms:modified xsi:type="dcterms:W3CDTF">2026-01-15T14:51:00Z</dcterms:modified>
</cp:coreProperties>
</file>